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5E1485" w14:textId="77777777" w:rsidR="007C2F99" w:rsidRDefault="006F581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460BC8" wp14:editId="083ECCDA">
                <wp:simplePos x="0" y="0"/>
                <wp:positionH relativeFrom="page">
                  <wp:posOffset>3013710</wp:posOffset>
                </wp:positionH>
                <wp:positionV relativeFrom="page">
                  <wp:posOffset>3025140</wp:posOffset>
                </wp:positionV>
                <wp:extent cx="440690" cy="274320"/>
                <wp:effectExtent l="0" t="0" r="0" b="5080"/>
                <wp:wrapTight wrapText="bothSides">
                  <wp:wrapPolygon edited="0">
                    <wp:start x="1245" y="0"/>
                    <wp:lineTo x="1245" y="20000"/>
                    <wp:lineTo x="18674" y="20000"/>
                    <wp:lineTo x="18674" y="0"/>
                    <wp:lineTo x="1245" y="0"/>
                  </wp:wrapPolygon>
                </wp:wrapTight>
                <wp:docPr id="5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69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45266" w14:textId="77777777" w:rsidR="006F5812" w:rsidRDefault="006F5812">
                            <w:pPr>
                              <w:pStyle w:val="BodyTextRight"/>
                              <w:rPr>
                                <w:rFonts w:hint="eastAsia"/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>8-4</w:t>
                            </w:r>
                          </w:p>
                          <w:p w14:paraId="5D29E852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3" o:spid="_x0000_s1026" type="#_x0000_t202" style="position:absolute;margin-left:237.3pt;margin-top:238.2pt;width:34.7pt;height:21.6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" filled="f" stroked="f">
                <v:textbox inset=",0,,0">
                  <w:txbxContent>
                    <w:p w14:paraId="28945266" w14:textId="77777777" w:rsidR="006F5812" w:rsidRDefault="006F5812">
                      <w:pPr>
                        <w:pStyle w:val="BodyTextRight"/>
                        <w:rPr>
                          <w:rFonts w:hint="eastAsia"/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>8-4</w:t>
                      </w:r>
                    </w:p>
                    <w:p w14:paraId="5D29E852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9971D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458ED3" wp14:editId="4385275E">
                <wp:simplePos x="0" y="0"/>
                <wp:positionH relativeFrom="page">
                  <wp:posOffset>671830</wp:posOffset>
                </wp:positionH>
                <wp:positionV relativeFrom="page">
                  <wp:posOffset>2057400</wp:posOffset>
                </wp:positionV>
                <wp:extent cx="2286000" cy="509905"/>
                <wp:effectExtent l="0" t="0" r="0" b="0"/>
                <wp:wrapTight wrapText="bothSides">
                  <wp:wrapPolygon edited="0">
                    <wp:start x="240" y="1076"/>
                    <wp:lineTo x="240" y="19367"/>
                    <wp:lineTo x="21120" y="19367"/>
                    <wp:lineTo x="21120" y="1076"/>
                    <wp:lineTo x="240" y="1076"/>
                  </wp:wrapPolygon>
                </wp:wrapTight>
                <wp:docPr id="25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9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12A472" w14:textId="77777777" w:rsidR="007C2F99" w:rsidRDefault="009971D4">
                            <w:pPr>
                              <w:pStyle w:val="1"/>
                            </w:pPr>
                            <w:r>
                              <w:rPr>
                                <w:rFonts w:hint="eastAsia"/>
                              </w:rPr>
                              <w:t>15-8-3</w:t>
                            </w:r>
                            <w:r>
                              <w:rPr>
                                <w:rFonts w:hint="eastAsia"/>
                              </w:rPr>
                              <w:t>要完成的任务任务</w:t>
                            </w:r>
                          </w:p>
                          <w:p w14:paraId="513BA7AB" w14:textId="77777777" w:rsidR="009971D4" w:rsidRPr="009971D4" w:rsidRDefault="009971D4" w:rsidP="009971D4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7" type="#_x0000_t202" style="position:absolute;margin-left:52.9pt;margin-top:162pt;width:180pt;height:40.1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" filled="f" stroked="f">
                <v:textbox inset=",7.2pt,,7.2pt">
                  <w:txbxContent>
                    <w:p w14:paraId="6712A472" w14:textId="77777777" w:rsidR="007C2F99" w:rsidRDefault="009971D4">
                      <w:pPr>
                        <w:pStyle w:val="1"/>
                      </w:pPr>
                      <w:r>
                        <w:rPr>
                          <w:rFonts w:hint="eastAsia"/>
                        </w:rPr>
                        <w:t>15-8-3</w:t>
                      </w:r>
                      <w:r>
                        <w:rPr>
                          <w:rFonts w:hint="eastAsia"/>
                        </w:rPr>
                        <w:t>要完成的任务任务</w:t>
                      </w:r>
                    </w:p>
                    <w:p w14:paraId="513BA7AB" w14:textId="77777777" w:rsidR="009971D4" w:rsidRPr="009971D4" w:rsidRDefault="009971D4" w:rsidP="009971D4"/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441E95" wp14:editId="5E56275F">
                <wp:simplePos x="0" y="0"/>
                <wp:positionH relativeFrom="page">
                  <wp:posOffset>7221220</wp:posOffset>
                </wp:positionH>
                <wp:positionV relativeFrom="page">
                  <wp:posOffset>6774815</wp:posOffset>
                </wp:positionV>
                <wp:extent cx="2882900" cy="540385"/>
                <wp:effectExtent l="0" t="0" r="0" b="18415"/>
                <wp:wrapTight wrapText="bothSides">
                  <wp:wrapPolygon edited="0">
                    <wp:start x="190" y="0"/>
                    <wp:lineTo x="190" y="21321"/>
                    <wp:lineTo x="21124" y="21321"/>
                    <wp:lineTo x="21124" y="0"/>
                    <wp:lineTo x="190" y="0"/>
                  </wp:wrapPolygon>
                </wp:wrapTight>
                <wp:docPr id="75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54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19EC6" w14:textId="77777777" w:rsidR="007C2F99" w:rsidRDefault="007C2F99" w:rsidP="008A6325">
                            <w:pPr>
                              <w:pStyle w:val="a5"/>
                              <w:snapToGrid w:val="0"/>
                            </w:pP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WorkStreet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街道地址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WorkStreet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rPr>
                                <w:lang w:val="zh-CN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WorkCity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城市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WorkCity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rPr>
                                <w:lang w:val="zh-CN"/>
                              </w:rPr>
                              <w:t xml:space="preserve">,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WorkState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省</w:instrText>
                            </w:r>
                            <w:r w:rsidR="00A442FA">
                              <w:instrText>/</w:instrText>
                            </w:r>
                            <w:r w:rsidR="00A442FA">
                              <w:instrText>直辖市</w:instrText>
                            </w:r>
                            <w:r w:rsidR="00A442FA">
                              <w:instrText>/</w:instrText>
                            </w:r>
                            <w:r w:rsidR="00A442FA">
                              <w:instrText>自治区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WorkState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rPr>
                                <w:lang w:val="zh-CN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WorkZip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邮政编码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WorkZip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br/>
                            </w:r>
                            <w:r w:rsidR="00A442FA">
                              <w:rPr>
                                <w:lang w:val="zh-CN"/>
                              </w:rPr>
                              <w:t>电话</w:t>
                            </w:r>
                            <w:r w:rsidR="00A442FA">
                              <w:rPr>
                                <w:color w:val="BDC4A5"/>
                                <w:lang w:val="zh-CN"/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您的电话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  <w:r w:rsidR="00A442FA">
                              <w:rPr>
                                <w:lang w:val="zh-CN"/>
                              </w:rPr>
                              <w:t xml:space="preserve"> </w:t>
                            </w:r>
                            <w:r w:rsidR="00A442FA">
                              <w:rPr>
                                <w:lang w:val="zh-CN"/>
                              </w:rPr>
                              <w:t>网络</w:t>
                            </w:r>
                            <w:r w:rsidR="00A442FA">
                              <w:rPr>
                                <w:lang w:val="zh-CN"/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 w:rsidR="00A442FA">
                              <w:instrText>PLACEHOLDER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IF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WorkWebPage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=“” “[</w:instrText>
                            </w:r>
                            <w:r w:rsidR="00A442FA">
                              <w:instrText>网络地址</w:instrText>
                            </w:r>
                            <w:r w:rsidR="00A442FA">
                              <w:instrText>]”</w:instrText>
                            </w:r>
                            <w:r>
                              <w:fldChar w:fldCharType="begin"/>
                            </w:r>
                            <w:r w:rsidR="00A442FA">
                              <w:instrText>USERPROPERTY WorkWebPage</w:instrText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>
                              <w:fldChar w:fldCharType="separate"/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错误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 xml:space="preserve">! </w:instrTex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instrText>未知的用户属性名称。</w:instrText>
                            </w:r>
                            <w:r>
                              <w:fldChar w:fldCharType="end"/>
                            </w:r>
                            <w:r w:rsidR="00A442FA">
                              <w:instrText>\* MERGEFORMAT</w:instrText>
                            </w:r>
                            <w:r>
                              <w:fldChar w:fldCharType="separate"/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="009971D4" w:rsidRPr="009971D4">
                              <w:rPr>
                                <w:rFonts w:hint="eastAsia"/>
                                <w:lang w:val="zh-CN"/>
                              </w:rPr>
                              <w:t xml:space="preserve">! </w:t>
                            </w:r>
                            <w:r w:rsidR="009971D4">
                              <w:rPr>
                                <w:rFonts w:hint="eastAsia"/>
                                <w:b/>
                                <w:noProof/>
                              </w:rPr>
                              <w:t>未知的用户属性名称。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28" type="#_x0000_t202" style="position:absolute;margin-left:568.6pt;margin-top:533.45pt;width:227pt;height:42.5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" filled="f" stroked="f">
                <v:textbox inset=",0,,0">
                  <w:txbxContent>
                    <w:p w14:paraId="19A19EC6" w14:textId="77777777" w:rsidR="007C2F99" w:rsidRDefault="007C2F99" w:rsidP="008A6325">
                      <w:pPr>
                        <w:pStyle w:val="a5"/>
                        <w:snapToGrid w:val="0"/>
                      </w:pP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WorkStreet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街道地址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WorkStreet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rPr>
                          <w:lang w:val="zh-CN"/>
                        </w:rPr>
                        <w:t xml:space="preserve">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WorkCity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城市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WorkCity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rPr>
                          <w:lang w:val="zh-CN"/>
                        </w:rPr>
                        <w:t xml:space="preserve">,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WorkState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省</w:instrText>
                      </w:r>
                      <w:r w:rsidR="00A442FA">
                        <w:instrText>/</w:instrText>
                      </w:r>
                      <w:r w:rsidR="00A442FA">
                        <w:instrText>直辖市</w:instrText>
                      </w:r>
                      <w:r w:rsidR="00A442FA">
                        <w:instrText>/</w:instrText>
                      </w:r>
                      <w:r w:rsidR="00A442FA">
                        <w:instrText>自治区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WorkState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rPr>
                          <w:lang w:val="zh-CN"/>
                        </w:rPr>
                        <w:t xml:space="preserve">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WorkZip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邮政编码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WorkZip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br/>
                      </w:r>
                      <w:r w:rsidR="00A442FA">
                        <w:rPr>
                          <w:lang w:val="zh-CN"/>
                        </w:rPr>
                        <w:t>电话</w:t>
                      </w:r>
                      <w:r w:rsidR="00A442FA">
                        <w:rPr>
                          <w:color w:val="BDC4A5"/>
                          <w:lang w:val="zh-CN"/>
                        </w:rPr>
                        <w:t xml:space="preserve">: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您的电话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  <w:r w:rsidR="00A442FA">
                        <w:rPr>
                          <w:lang w:val="zh-CN"/>
                        </w:rPr>
                        <w:t xml:space="preserve"> </w:t>
                      </w:r>
                      <w:r w:rsidR="00A442FA">
                        <w:rPr>
                          <w:lang w:val="zh-CN"/>
                        </w:rPr>
                        <w:t>网络</w:t>
                      </w:r>
                      <w:r w:rsidR="00A442FA">
                        <w:rPr>
                          <w:lang w:val="zh-CN"/>
                        </w:rPr>
                        <w:t xml:space="preserve">: </w:t>
                      </w:r>
                      <w:r>
                        <w:fldChar w:fldCharType="begin"/>
                      </w:r>
                      <w:r w:rsidR="00A442FA">
                        <w:instrText>PLACEHOLDER</w:instrText>
                      </w:r>
                      <w:r>
                        <w:fldChar w:fldCharType="begin"/>
                      </w:r>
                      <w:r w:rsidR="00A442FA">
                        <w:instrText>IF</w:instrText>
                      </w:r>
                      <w:r>
                        <w:fldChar w:fldCharType="begin"/>
                      </w:r>
                      <w:r w:rsidR="00A442FA">
                        <w:instrText>USERPROPERTY WorkWebPage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=“” “[</w:instrText>
                      </w:r>
                      <w:r w:rsidR="00A442FA">
                        <w:instrText>网络地址</w:instrText>
                      </w:r>
                      <w:r w:rsidR="00A442FA">
                        <w:instrText>]”</w:instrText>
                      </w:r>
                      <w:r>
                        <w:fldChar w:fldCharType="begin"/>
                      </w:r>
                      <w:r w:rsidR="00A442FA">
                        <w:instrText>USERPROPERTY WorkWebPage</w:instrText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>
                        <w:fldChar w:fldCharType="separate"/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错误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 xml:space="preserve">! </w:instrTex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instrText>未知的用户属性名称。</w:instrText>
                      </w:r>
                      <w:r>
                        <w:fldChar w:fldCharType="end"/>
                      </w:r>
                      <w:r w:rsidR="00A442FA">
                        <w:instrText>\* MERGEFORMAT</w:instrText>
                      </w:r>
                      <w:r>
                        <w:fldChar w:fldCharType="separate"/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>错误</w:t>
                      </w:r>
                      <w:r w:rsidR="009971D4" w:rsidRPr="009971D4">
                        <w:rPr>
                          <w:rFonts w:hint="eastAsia"/>
                          <w:lang w:val="zh-CN"/>
                        </w:rPr>
                        <w:t xml:space="preserve">! </w:t>
                      </w:r>
                      <w:r w:rsidR="009971D4">
                        <w:rPr>
                          <w:rFonts w:hint="eastAsia"/>
                          <w:b/>
                          <w:noProof/>
                        </w:rPr>
                        <w:t>未知的用户属性名称。</w:t>
                      </w:r>
                      <w:r>
                        <w:fldChar w:fldCharType="end"/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316146" wp14:editId="436D7446">
                <wp:simplePos x="0" y="0"/>
                <wp:positionH relativeFrom="page">
                  <wp:posOffset>7653020</wp:posOffset>
                </wp:positionH>
                <wp:positionV relativeFrom="page">
                  <wp:posOffset>6252210</wp:posOffset>
                </wp:positionV>
                <wp:extent cx="2451100" cy="522605"/>
                <wp:effectExtent l="0" t="0" r="0" b="10795"/>
                <wp:wrapTight wrapText="bothSides">
                  <wp:wrapPolygon edited="0">
                    <wp:start x="224" y="0"/>
                    <wp:lineTo x="224" y="20996"/>
                    <wp:lineTo x="21040" y="20996"/>
                    <wp:lineTo x="21040" y="0"/>
                    <wp:lineTo x="224" y="0"/>
                  </wp:wrapPolygon>
                </wp:wrapTight>
                <wp:docPr id="76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55AF8" w14:textId="77777777" w:rsidR="007C2F99" w:rsidRDefault="00D70A2D">
                            <w:pPr>
                              <w:pStyle w:val="a9"/>
                            </w:pPr>
                            <w:r w:rsidRPr="00D70A2D">
                              <w:rPr>
                                <w:rFonts w:hint="eastAsia"/>
                                <w:lang w:val="zh-CN"/>
                              </w:rPr>
                              <w:t>当读者打开时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29" type="#_x0000_t202" style="position:absolute;margin-left:602.6pt;margin-top:492.3pt;width:193pt;height:41.1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" filled="f" stroked="f">
                <v:textbox inset=",0,,0">
                  <w:txbxContent>
                    <w:p w14:paraId="19B55AF8" w14:textId="77777777" w:rsidR="007C2F99" w:rsidRDefault="00D70A2D">
                      <w:pPr>
                        <w:pStyle w:val="a9"/>
                      </w:pPr>
                      <w:r w:rsidRPr="00D70A2D">
                        <w:rPr>
                          <w:rFonts w:hint="eastAsia"/>
                          <w:lang w:val="zh-CN"/>
                        </w:rPr>
                        <w:t>当读者打开时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1283F6" wp14:editId="365D48BD">
                <wp:simplePos x="0" y="0"/>
                <wp:positionH relativeFrom="page">
                  <wp:posOffset>3089910</wp:posOffset>
                </wp:positionH>
                <wp:positionV relativeFrom="page">
                  <wp:posOffset>6211570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7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BDC4DD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0" type="#_x0000_t202" style="position:absolute;margin-left:243.3pt;margin-top:489.1pt;width:28.8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" filled="f" stroked="f">
                <v:textbox inset=",0,,0">
                  <w:txbxContent>
                    <w:p w14:paraId="1EBDC4DD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BC425E" wp14:editId="584AE378">
                <wp:simplePos x="0" y="0"/>
                <wp:positionH relativeFrom="page">
                  <wp:posOffset>671830</wp:posOffset>
                </wp:positionH>
                <wp:positionV relativeFrom="page">
                  <wp:posOffset>6211570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6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2ACF4" w14:textId="77777777"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4A01F2C5" w14:textId="77777777" w:rsidR="007C2F99" w:rsidRDefault="00A442FA">
                            <w:pPr>
                              <w:pStyle w:val="a7"/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31" type="#_x0000_t202" style="position:absolute;margin-left:52.9pt;margin-top:489.1pt;width:180pt;height:46.8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" filled="f" stroked="f">
                <v:textbox inset=",0,,0">
                  <w:txbxContent>
                    <w:p w14:paraId="4492ACF4" w14:textId="77777777"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4A01F2C5" w14:textId="77777777" w:rsidR="007C2F99" w:rsidRDefault="00A442FA">
                      <w:pPr>
                        <w:pStyle w:val="a7"/>
                      </w:pPr>
                      <w:r>
                        <w:rPr>
                          <w:lang w:val="zh-CN"/>
                        </w:rPr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054BD5" wp14:editId="023B1109">
                <wp:simplePos x="0" y="0"/>
                <wp:positionH relativeFrom="page">
                  <wp:posOffset>3089910</wp:posOffset>
                </wp:positionH>
                <wp:positionV relativeFrom="page">
                  <wp:posOffset>5617210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C2884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2" type="#_x0000_t202" style="position:absolute;margin-left:243.3pt;margin-top:442.3pt;width:28.8pt;height:21.6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" filled="f" stroked="f">
                <v:textbox inset=",0,,0">
                  <w:txbxContent>
                    <w:p w14:paraId="5A5C2884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0933E7" wp14:editId="0F18F027">
                <wp:simplePos x="0" y="0"/>
                <wp:positionH relativeFrom="page">
                  <wp:posOffset>3089910</wp:posOffset>
                </wp:positionH>
                <wp:positionV relativeFrom="page">
                  <wp:posOffset>5159375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6EEA2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3" type="#_x0000_t202" style="position:absolute;margin-left:243.3pt;margin-top:406.25pt;width:28.8pt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" filled="f" stroked="f">
                <v:textbox inset=",0,,0">
                  <w:txbxContent>
                    <w:p w14:paraId="2386EEA2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C1BA5F" wp14:editId="05179CD1">
                <wp:simplePos x="0" y="0"/>
                <wp:positionH relativeFrom="page">
                  <wp:posOffset>671830</wp:posOffset>
                </wp:positionH>
                <wp:positionV relativeFrom="page">
                  <wp:posOffset>4634865</wp:posOffset>
                </wp:positionV>
                <wp:extent cx="2286000" cy="508000"/>
                <wp:effectExtent l="0" t="0" r="0" b="0"/>
                <wp:wrapTight wrapText="bothSides">
                  <wp:wrapPolygon edited="0">
                    <wp:start x="240" y="1080"/>
                    <wp:lineTo x="240" y="19440"/>
                    <wp:lineTo x="21120" y="19440"/>
                    <wp:lineTo x="21120" y="1080"/>
                    <wp:lineTo x="240" y="1080"/>
                  </wp:wrapPolygon>
                </wp:wrapTight>
                <wp:docPr id="35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89397" w14:textId="77777777" w:rsidR="00D70A2D" w:rsidRDefault="00D70A2D" w:rsidP="00D70A2D">
                            <w:pPr>
                              <w:pStyle w:val="1"/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  <w:p w14:paraId="08C2D1E3" w14:textId="77777777" w:rsidR="00D70A2D" w:rsidRDefault="00D70A2D">
                            <w:pPr>
                              <w:pStyle w:val="1"/>
                            </w:pPr>
                          </w:p>
                          <w:p w14:paraId="34FAB6A0" w14:textId="77777777" w:rsidR="007C2F99" w:rsidRPr="00D70A2D" w:rsidRDefault="00A442FA">
                            <w:pPr>
                              <w:pStyle w:val="1"/>
                            </w:pPr>
                            <w:proofErr w:type="spellStart"/>
                            <w:proofErr w:type="gramStart"/>
                            <w:r w:rsidRPr="00D70A2D">
                              <w:t>por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4" type="#_x0000_t202" style="position:absolute;margin-left:52.9pt;margin-top:364.95pt;width:180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" filled="f" stroked="f">
                <v:textbox inset=",7.2pt,,7.2pt">
                  <w:txbxContent>
                    <w:p w14:paraId="0C789397" w14:textId="77777777" w:rsidR="00D70A2D" w:rsidRDefault="00D70A2D" w:rsidP="00D70A2D">
                      <w:pPr>
                        <w:pStyle w:val="1"/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  <w:p w14:paraId="08C2D1E3" w14:textId="77777777" w:rsidR="00D70A2D" w:rsidRDefault="00D70A2D">
                      <w:pPr>
                        <w:pStyle w:val="1"/>
                      </w:pPr>
                    </w:p>
                    <w:p w14:paraId="34FAB6A0" w14:textId="77777777" w:rsidR="007C2F99" w:rsidRPr="00D70A2D" w:rsidRDefault="00A442FA">
                      <w:pPr>
                        <w:pStyle w:val="1"/>
                      </w:pPr>
                      <w:proofErr w:type="spellStart"/>
                      <w:proofErr w:type="gramStart"/>
                      <w:r w:rsidRPr="00D70A2D">
                        <w:t>por</w:t>
                      </w:r>
                      <w:proofErr w:type="spellEnd"/>
                      <w:proofErr w:type="gramEnd"/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E7AA48" wp14:editId="537C7A60">
                <wp:simplePos x="0" y="0"/>
                <wp:positionH relativeFrom="page">
                  <wp:posOffset>671830</wp:posOffset>
                </wp:positionH>
                <wp:positionV relativeFrom="page">
                  <wp:posOffset>5617210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5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E994A" w14:textId="77777777"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78EBAC28" w14:textId="77777777" w:rsidR="007C2F99" w:rsidRDefault="00A442FA">
                            <w:pPr>
                              <w:pStyle w:val="a7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5" type="#_x0000_t202" style="position:absolute;margin-left:52.9pt;margin-top:442.3pt;width:180pt;height:46.8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" filled="f" stroked="f">
                <v:textbox inset=",0,,0">
                  <w:txbxContent>
                    <w:p w14:paraId="681E994A" w14:textId="77777777"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78EBAC28" w14:textId="77777777" w:rsidR="007C2F99" w:rsidRDefault="00A442FA">
                      <w:pPr>
                        <w:pStyle w:val="a7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6F9634" wp14:editId="78E24737">
                <wp:simplePos x="0" y="0"/>
                <wp:positionH relativeFrom="page">
                  <wp:posOffset>671830</wp:posOffset>
                </wp:positionH>
                <wp:positionV relativeFrom="page">
                  <wp:posOffset>5159375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53" name="Text Box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9B521E" w14:textId="77777777"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32A9F81B" w14:textId="77777777" w:rsidR="007C2F99" w:rsidRDefault="00A442FA">
                            <w:pPr>
                              <w:pStyle w:val="a7"/>
                            </w:pPr>
                            <w:r>
                              <w:rPr>
                                <w:lang w:val="zh-CN"/>
                              </w:rPr>
                              <w:t>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9" o:spid="_x0000_s1036" type="#_x0000_t202" style="position:absolute;margin-left:52.9pt;margin-top:406.25pt;width:180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" filled="f" stroked="f">
                <v:textbox inset=",0,,0">
                  <w:txbxContent>
                    <w:p w14:paraId="059B521E" w14:textId="77777777"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32A9F81B" w14:textId="77777777" w:rsidR="007C2F99" w:rsidRDefault="00A442FA">
                      <w:pPr>
                        <w:pStyle w:val="a7"/>
                      </w:pPr>
                      <w:r>
                        <w:rPr>
                          <w:lang w:val="zh-CN"/>
                        </w:rPr>
                        <w:t>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D312A0" wp14:editId="0B7E5188">
                <wp:simplePos x="0" y="0"/>
                <wp:positionH relativeFrom="page">
                  <wp:posOffset>671830</wp:posOffset>
                </wp:positionH>
                <wp:positionV relativeFrom="page">
                  <wp:posOffset>3619500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91007B" w14:textId="77777777" w:rsidR="007C2F99" w:rsidRDefault="00D70A2D">
                            <w:pPr>
                              <w:pStyle w:val="a7"/>
                            </w:pPr>
                            <w:bookmarkStart w:id="0" w:name="OLE_LINK8"/>
                            <w:bookmarkStart w:id="1" w:name="OLE_LINK9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bookmarkEnd w:id="0"/>
                            <w:bookmarkEnd w:id="1"/>
                            <w:r>
                              <w:rPr>
                                <w:lang w:val="zh-CN"/>
                              </w:rPr>
                              <w:t>.</w:t>
                            </w:r>
                            <w:r w:rsidR="00A442FA"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7" type="#_x0000_t202" style="position:absolute;margin-left:52.9pt;margin-top:285pt;width:180pt;height:46.8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" filled="f" stroked="f">
                <v:textbox inset=",0,,0">
                  <w:txbxContent>
                    <w:p w14:paraId="3A91007B" w14:textId="77777777" w:rsidR="007C2F99" w:rsidRDefault="00D70A2D">
                      <w:pPr>
                        <w:pStyle w:val="a7"/>
                      </w:pPr>
                      <w:bookmarkStart w:id="2" w:name="OLE_LINK8"/>
                      <w:bookmarkStart w:id="3" w:name="OLE_LINK9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bookmarkEnd w:id="2"/>
                      <w:bookmarkEnd w:id="3"/>
                      <w:r>
                        <w:rPr>
                          <w:lang w:val="zh-CN"/>
                        </w:rPr>
                        <w:t>.</w:t>
                      </w:r>
                      <w:r w:rsidR="00A442FA">
                        <w:rPr>
                          <w:lang w:val="zh-CN"/>
                        </w:rPr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0A73E0" wp14:editId="140C04F6">
                <wp:simplePos x="0" y="0"/>
                <wp:positionH relativeFrom="page">
                  <wp:posOffset>671830</wp:posOffset>
                </wp:positionH>
                <wp:positionV relativeFrom="page">
                  <wp:posOffset>4213860</wp:posOffset>
                </wp:positionV>
                <wp:extent cx="2743200" cy="457200"/>
                <wp:effectExtent l="0" t="0" r="0" b="0"/>
                <wp:wrapTight wrapText="bothSides">
                  <wp:wrapPolygon edited="0">
                    <wp:start x="200" y="0"/>
                    <wp:lineTo x="200" y="20400"/>
                    <wp:lineTo x="21200" y="20400"/>
                    <wp:lineTo x="21200" y="0"/>
                    <wp:lineTo x="200" y="0"/>
                  </wp:wrapPolygon>
                </wp:wrapTight>
                <wp:docPr id="6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6050B" w14:textId="77777777" w:rsidR="007C2F99" w:rsidRDefault="00D70A2D">
                            <w:r w:rsidRPr="00D70A2D">
                              <w:rPr>
                                <w:rFonts w:hint="eastAsia"/>
                                <w:b/>
                                <w:color w:val="43541D"/>
                                <w:sz w:val="20"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  <w:color w:val="43541D"/>
                                <w:sz w:val="20"/>
                              </w:rPr>
                              <w:t xml:space="preserve">, </w:t>
                            </w:r>
                            <w:r w:rsidRPr="00D70A2D">
                              <w:rPr>
                                <w:rFonts w:hint="eastAsia"/>
                                <w:color w:val="43541D"/>
                                <w:sz w:val="20"/>
                              </w:rPr>
                              <w:t>当读者打开折页册时，这将是他们最先看到的文字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52.9pt;margin-top:331.8pt;width:3in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" filled="f" stroked="f">
                <v:textbox inset=",0,,0">
                  <w:txbxContent>
                    <w:p w14:paraId="23D6050B" w14:textId="77777777" w:rsidR="007C2F99" w:rsidRDefault="00D70A2D">
                      <w:r w:rsidRPr="00D70A2D">
                        <w:rPr>
                          <w:rFonts w:hint="eastAsia"/>
                          <w:b/>
                          <w:color w:val="43541D"/>
                          <w:sz w:val="20"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  <w:color w:val="43541D"/>
                          <w:sz w:val="20"/>
                        </w:rPr>
                        <w:t xml:space="preserve">, </w:t>
                      </w:r>
                      <w:r w:rsidRPr="00D70A2D">
                        <w:rPr>
                          <w:rFonts w:hint="eastAsia"/>
                          <w:color w:val="43541D"/>
                          <w:sz w:val="20"/>
                        </w:rPr>
                        <w:t>当读者打开折页册时，这将是他们最先看到的文字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2707C4" wp14:editId="7061BF18">
                <wp:simplePos x="0" y="0"/>
                <wp:positionH relativeFrom="page">
                  <wp:posOffset>3089910</wp:posOffset>
                </wp:positionH>
                <wp:positionV relativeFrom="page">
                  <wp:posOffset>3619500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BE4D0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9" type="#_x0000_t202" style="position:absolute;margin-left:243.3pt;margin-top:285pt;width:28.8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" filled="f" stroked="f">
                <v:textbox inset=",0,,0">
                  <w:txbxContent>
                    <w:p w14:paraId="71BBE4D0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ECF433" wp14:editId="4D614BBA">
                <wp:simplePos x="0" y="0"/>
                <wp:positionH relativeFrom="page">
                  <wp:posOffset>3089910</wp:posOffset>
                </wp:positionH>
                <wp:positionV relativeFrom="page">
                  <wp:posOffset>2567305</wp:posOffset>
                </wp:positionV>
                <wp:extent cx="365760" cy="274320"/>
                <wp:effectExtent l="0" t="0" r="0" b="5080"/>
                <wp:wrapTight wrapText="bothSides">
                  <wp:wrapPolygon edited="0">
                    <wp:start x="1500" y="0"/>
                    <wp:lineTo x="1500" y="20000"/>
                    <wp:lineTo x="18000" y="20000"/>
                    <wp:lineTo x="18000" y="0"/>
                    <wp:lineTo x="1500" y="0"/>
                  </wp:wrapPolygon>
                </wp:wrapTight>
                <wp:docPr id="5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86258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0" type="#_x0000_t202" style="position:absolute;margin-left:243.3pt;margin-top:202.15pt;width:28.8pt;height:21.6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" filled="f" stroked="f">
                <v:textbox inset=",0,,0">
                  <w:txbxContent>
                    <w:p w14:paraId="60B86258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A2FA82" wp14:editId="0F712233">
                <wp:simplePos x="0" y="0"/>
                <wp:positionH relativeFrom="page">
                  <wp:posOffset>671830</wp:posOffset>
                </wp:positionH>
                <wp:positionV relativeFrom="page">
                  <wp:posOffset>3025140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5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B8726" w14:textId="77777777" w:rsidR="007C2F99" w:rsidRDefault="006F5812">
                            <w:pPr>
                              <w:pStyle w:val="a7"/>
                              <w:rPr>
                                <w:rFonts w:hint="eastAsia"/>
                                <w:b/>
                              </w:rPr>
                            </w:pPr>
                            <w:bookmarkStart w:id="4" w:name="_GoBack"/>
                            <w:r>
                              <w:rPr>
                                <w:rFonts w:hint="eastAsia"/>
                                <w:b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服务逻辑</w:t>
                            </w:r>
                          </w:p>
                          <w:p w14:paraId="4F6C7FB7" w14:textId="77777777" w:rsidR="006F5812" w:rsidRDefault="006F5812">
                            <w:pPr>
                              <w:pStyle w:val="a7"/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滚动视图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 3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小红点</w:t>
                            </w:r>
                          </w:p>
                          <w:p w14:paraId="106C7131" w14:textId="77777777" w:rsidR="006F5812" w:rsidRDefault="006F5812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3</w:t>
                            </w:r>
                          </w:p>
                          <w:bookmarkEnd w:id="4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1" type="#_x0000_t202" style="position:absolute;margin-left:52.9pt;margin-top:238.2pt;width:180pt;height:46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" filled="f" stroked="f">
                <v:textbox inset=",0,,0">
                  <w:txbxContent>
                    <w:p w14:paraId="00AB8726" w14:textId="77777777" w:rsidR="007C2F99" w:rsidRDefault="006F5812">
                      <w:pPr>
                        <w:pStyle w:val="a7"/>
                        <w:rPr>
                          <w:rFonts w:hint="eastAsia"/>
                          <w:b/>
                        </w:rPr>
                      </w:pPr>
                      <w:bookmarkStart w:id="5" w:name="_GoBack"/>
                      <w:r>
                        <w:rPr>
                          <w:rFonts w:hint="eastAsia"/>
                          <w:b/>
                        </w:rPr>
                        <w:t>1</w:t>
                      </w:r>
                      <w:r>
                        <w:rPr>
                          <w:rFonts w:hint="eastAsia"/>
                          <w:b/>
                        </w:rPr>
                        <w:t>服务逻辑</w:t>
                      </w:r>
                    </w:p>
                    <w:p w14:paraId="4F6C7FB7" w14:textId="77777777" w:rsidR="006F5812" w:rsidRDefault="006F5812">
                      <w:pPr>
                        <w:pStyle w:val="a7"/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2.</w:t>
                      </w:r>
                      <w:r>
                        <w:rPr>
                          <w:rFonts w:hint="eastAsia"/>
                          <w:b/>
                        </w:rPr>
                        <w:t>滚动视图</w:t>
                      </w:r>
                      <w:r>
                        <w:rPr>
                          <w:rFonts w:hint="eastAsia"/>
                          <w:b/>
                        </w:rPr>
                        <w:t xml:space="preserve">  3</w:t>
                      </w:r>
                      <w:r>
                        <w:rPr>
                          <w:rFonts w:hint="eastAsia"/>
                          <w:b/>
                        </w:rPr>
                        <w:t>小红点</w:t>
                      </w:r>
                    </w:p>
                    <w:p w14:paraId="106C7131" w14:textId="77777777" w:rsidR="006F5812" w:rsidRDefault="006F5812">
                      <w:pPr>
                        <w:pStyle w:val="a7"/>
                      </w:pPr>
                      <w:r>
                        <w:rPr>
                          <w:rFonts w:hint="eastAsia"/>
                          <w:b/>
                        </w:rPr>
                        <w:t>3</w:t>
                      </w:r>
                    </w:p>
                    <w:bookmarkEnd w:id="5"/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39B142" wp14:editId="7A51E353">
                <wp:simplePos x="0" y="0"/>
                <wp:positionH relativeFrom="page">
                  <wp:posOffset>671830</wp:posOffset>
                </wp:positionH>
                <wp:positionV relativeFrom="page">
                  <wp:posOffset>2567305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50" name="Text 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C02FE" w14:textId="77777777" w:rsidR="007C2F99" w:rsidRDefault="009971D4" w:rsidP="009971D4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滚动视图的封装</w:t>
                            </w:r>
                          </w:p>
                          <w:p w14:paraId="438B88C4" w14:textId="77777777" w:rsidR="009971D4" w:rsidRPr="009971D4" w:rsidRDefault="009971D4" w:rsidP="009971D4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细节调整</w:t>
                            </w:r>
                          </w:p>
                          <w:p w14:paraId="5B0A8D69" w14:textId="77777777" w:rsidR="009971D4" w:rsidRDefault="009971D4" w:rsidP="009971D4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3" o:spid="_x0000_s1042" type="#_x0000_t202" style="position:absolute;margin-left:52.9pt;margin-top:202.15pt;width:180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" filled="f" stroked="f">
                <v:textbox inset=",0,,0">
                  <w:txbxContent>
                    <w:p w14:paraId="2F7C02FE" w14:textId="77777777" w:rsidR="007C2F99" w:rsidRDefault="009971D4" w:rsidP="009971D4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滚动视图的封装</w:t>
                      </w:r>
                    </w:p>
                    <w:p w14:paraId="438B88C4" w14:textId="77777777" w:rsidR="009971D4" w:rsidRPr="009971D4" w:rsidRDefault="009971D4" w:rsidP="009971D4">
                      <w:pPr>
                        <w:pStyle w:val="a7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  <w:b/>
                        </w:rPr>
                        <w:t>细节调整</w:t>
                      </w:r>
                    </w:p>
                    <w:p w14:paraId="5B0A8D69" w14:textId="77777777" w:rsidR="009971D4" w:rsidRDefault="009971D4" w:rsidP="009971D4">
                      <w:pPr>
                        <w:pStyle w:val="a7"/>
                        <w:numPr>
                          <w:ilvl w:val="0"/>
                          <w:numId w:val="1"/>
                        </w:num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8AE9C1" wp14:editId="16367299">
                <wp:simplePos x="0" y="0"/>
                <wp:positionH relativeFrom="column">
                  <wp:posOffset>3502025</wp:posOffset>
                </wp:positionH>
                <wp:positionV relativeFrom="paragraph">
                  <wp:posOffset>3990340</wp:posOffset>
                </wp:positionV>
                <wp:extent cx="2282825" cy="507365"/>
                <wp:effectExtent l="0" t="0" r="0" b="0"/>
                <wp:wrapTight wrapText="bothSides">
                  <wp:wrapPolygon edited="0">
                    <wp:start x="240" y="1081"/>
                    <wp:lineTo x="240" y="19464"/>
                    <wp:lineTo x="21149" y="19464"/>
                    <wp:lineTo x="21149" y="1081"/>
                    <wp:lineTo x="240" y="1081"/>
                  </wp:wrapPolygon>
                </wp:wrapTight>
                <wp:docPr id="3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50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6BE29" w14:textId="77777777" w:rsidR="007C2F99" w:rsidRPr="00D70A2D" w:rsidRDefault="00D70A2D">
                            <w:pPr>
                              <w:pStyle w:val="Heading1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折页册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43" type="#_x0000_t202" style="position:absolute;margin-left:275.75pt;margin-top:314.2pt;width:179.75pt;height:39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" filled="f" stroked="f">
                <v:textbox inset=",7.2pt,,7.2pt">
                  <w:txbxContent>
                    <w:p w14:paraId="2C36BE29" w14:textId="77777777" w:rsidR="007C2F99" w:rsidRPr="00D70A2D" w:rsidRDefault="00D70A2D">
                      <w:pPr>
                        <w:pStyle w:val="Heading1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折页册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D7171F" wp14:editId="739EDB4C">
                <wp:simplePos x="0" y="0"/>
                <wp:positionH relativeFrom="column">
                  <wp:posOffset>3502025</wp:posOffset>
                </wp:positionH>
                <wp:positionV relativeFrom="paragraph">
                  <wp:posOffset>4498975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3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10CB01" w14:textId="77777777" w:rsidR="007C2F99" w:rsidRDefault="00D70A2D">
                            <w:pPr>
                              <w:pStyle w:val="BodyText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44" type="#_x0000_t202" style="position:absolute;margin-left:275.75pt;margin-top:354.25pt;width:179.75pt;height:17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" filled="f" stroked="f">
                <v:textbox inset=",0,,0">
                  <w:txbxContent>
                    <w:p w14:paraId="2110CB01" w14:textId="77777777" w:rsidR="007C2F99" w:rsidRDefault="00D70A2D">
                      <w:pPr>
                        <w:pStyle w:val="BodyText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4FE70D" wp14:editId="045F9BB1">
                <wp:simplePos x="0" y="0"/>
                <wp:positionH relativeFrom="column">
                  <wp:posOffset>5908675</wp:posOffset>
                </wp:positionH>
                <wp:positionV relativeFrom="paragraph">
                  <wp:posOffset>4498975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009DB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45" type="#_x0000_t202" style="position:absolute;margin-left:465.25pt;margin-top:354.25pt;width:28.75pt;height:17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" filled="f" stroked="f">
                <v:textbox inset=",0,,0">
                  <w:txbxContent>
                    <w:p w14:paraId="2A3009DB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E49117" wp14:editId="759F1D9B">
                <wp:simplePos x="0" y="0"/>
                <wp:positionH relativeFrom="column">
                  <wp:posOffset>3502025</wp:posOffset>
                </wp:positionH>
                <wp:positionV relativeFrom="paragraph">
                  <wp:posOffset>4745355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37" name="Text 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5B2551" w14:textId="77777777" w:rsidR="007C2F99" w:rsidRDefault="00D70A2D">
                            <w:pPr>
                              <w:pStyle w:val="BodyText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5" o:spid="_x0000_s1046" type="#_x0000_t202" style="position:absolute;margin-left:275.75pt;margin-top:373.65pt;width:179.75pt;height:17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" filled="f" stroked="f">
                <v:textbox inset=",0,,0">
                  <w:txbxContent>
                    <w:p w14:paraId="0A5B2551" w14:textId="77777777" w:rsidR="007C2F99" w:rsidRDefault="00D70A2D">
                      <w:pPr>
                        <w:pStyle w:val="BodyText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3FC5FB" wp14:editId="4D9B25FE">
                <wp:simplePos x="0" y="0"/>
                <wp:positionH relativeFrom="column">
                  <wp:posOffset>5908675</wp:posOffset>
                </wp:positionH>
                <wp:positionV relativeFrom="paragraph">
                  <wp:posOffset>4745355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9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D7B1BE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47" type="#_x0000_t202" style="position:absolute;margin-left:465.25pt;margin-top:373.65pt;width:28.75pt;height:17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" filled="f" stroked="f">
                <v:textbox inset=",0,,0">
                  <w:txbxContent>
                    <w:p w14:paraId="27D7B1BE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0D6C32" wp14:editId="21FC9BB9">
                <wp:simplePos x="0" y="0"/>
                <wp:positionH relativeFrom="column">
                  <wp:posOffset>3502025</wp:posOffset>
                </wp:positionH>
                <wp:positionV relativeFrom="paragraph">
                  <wp:posOffset>4967605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3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E306D1" w14:textId="77777777" w:rsidR="007C2F99" w:rsidRDefault="00D70A2D">
                            <w:r w:rsidRPr="00D70A2D">
                              <w:rPr>
                                <w:rFonts w:hint="eastAsia"/>
                                <w:b/>
                                <w:color w:val="F6F8AA"/>
                                <w:sz w:val="20"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48" type="#_x0000_t202" style="position:absolute;margin-left:275.75pt;margin-top:391.15pt;width:179.75pt;height:17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" filled="f" stroked="f">
                <v:textbox inset=",0,,0">
                  <w:txbxContent>
                    <w:p w14:paraId="2BE306D1" w14:textId="77777777" w:rsidR="007C2F99" w:rsidRDefault="00D70A2D">
                      <w:r w:rsidRPr="00D70A2D">
                        <w:rPr>
                          <w:rFonts w:hint="eastAsia"/>
                          <w:b/>
                          <w:color w:val="F6F8AA"/>
                          <w:sz w:val="20"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EECEB6" wp14:editId="4E7D1966">
                <wp:simplePos x="0" y="0"/>
                <wp:positionH relativeFrom="column">
                  <wp:posOffset>5908675</wp:posOffset>
                </wp:positionH>
                <wp:positionV relativeFrom="paragraph">
                  <wp:posOffset>4967605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4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4619C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49" type="#_x0000_t202" style="position:absolute;margin-left:465.25pt;margin-top:391.15pt;width:28.75pt;height:17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" filled="f" stroked="f">
                <v:textbox inset=",0,,0">
                  <w:txbxContent>
                    <w:p w14:paraId="13A4619C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442C82" wp14:editId="426C3185">
                <wp:simplePos x="0" y="0"/>
                <wp:positionH relativeFrom="column">
                  <wp:posOffset>3502025</wp:posOffset>
                </wp:positionH>
                <wp:positionV relativeFrom="paragraph">
                  <wp:posOffset>5213985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38" name="Text 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F731E" w14:textId="77777777" w:rsidR="007C2F99" w:rsidRDefault="00D70A2D">
                            <w:pPr>
                              <w:pStyle w:val="BodyText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1" o:spid="_x0000_s1050" type="#_x0000_t202" style="position:absolute;margin-left:275.75pt;margin-top:410.55pt;width:179.75pt;height:17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" filled="f" stroked="f">
                <v:textbox inset=",0,,0">
                  <w:txbxContent>
                    <w:p w14:paraId="7B5F731E" w14:textId="77777777" w:rsidR="007C2F99" w:rsidRDefault="00D70A2D">
                      <w:pPr>
                        <w:pStyle w:val="BodyText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B4A14B" wp14:editId="6B9C9C40">
                <wp:simplePos x="0" y="0"/>
                <wp:positionH relativeFrom="column">
                  <wp:posOffset>5908675</wp:posOffset>
                </wp:positionH>
                <wp:positionV relativeFrom="paragraph">
                  <wp:posOffset>5213985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5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D69F5F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51" type="#_x0000_t202" style="position:absolute;margin-left:465.25pt;margin-top:410.55pt;width:28.75pt;height:17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" filled="f" stroked="f">
                <v:textbox inset=",0,,0">
                  <w:txbxContent>
                    <w:p w14:paraId="29D69F5F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233391" wp14:editId="4B7E264E">
                <wp:simplePos x="0" y="0"/>
                <wp:positionH relativeFrom="column">
                  <wp:posOffset>3502025</wp:posOffset>
                </wp:positionH>
                <wp:positionV relativeFrom="paragraph">
                  <wp:posOffset>5444490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40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D50F2" w14:textId="77777777" w:rsidR="007C2F99" w:rsidRDefault="00D70A2D">
                            <w:r w:rsidRPr="00D70A2D">
                              <w:rPr>
                                <w:rFonts w:hint="eastAsia"/>
                                <w:b/>
                                <w:color w:val="F6F8AA"/>
                                <w:sz w:val="20"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52" type="#_x0000_t202" style="position:absolute;margin-left:275.75pt;margin-top:428.7pt;width:179.75pt;height:17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" filled="f" stroked="f">
                <v:textbox inset=",0,,0">
                  <w:txbxContent>
                    <w:p w14:paraId="65ED50F2" w14:textId="77777777" w:rsidR="007C2F99" w:rsidRDefault="00D70A2D">
                      <w:r w:rsidRPr="00D70A2D">
                        <w:rPr>
                          <w:rFonts w:hint="eastAsia"/>
                          <w:b/>
                          <w:color w:val="F6F8AA"/>
                          <w:sz w:val="20"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905614" wp14:editId="59430BA4">
                <wp:simplePos x="0" y="0"/>
                <wp:positionH relativeFrom="column">
                  <wp:posOffset>5908675</wp:posOffset>
                </wp:positionH>
                <wp:positionV relativeFrom="paragraph">
                  <wp:posOffset>5444490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CE512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53" type="#_x0000_t202" style="position:absolute;margin-left:465.25pt;margin-top:428.7pt;width:28.75pt;height:17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" filled="f" stroked="f">
                <v:textbox inset=",0,,0">
                  <w:txbxContent>
                    <w:p w14:paraId="333CE512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C226C44" wp14:editId="4FA056CD">
                <wp:simplePos x="0" y="0"/>
                <wp:positionH relativeFrom="column">
                  <wp:posOffset>3502025</wp:posOffset>
                </wp:positionH>
                <wp:positionV relativeFrom="paragraph">
                  <wp:posOffset>5683250</wp:posOffset>
                </wp:positionV>
                <wp:extent cx="2282825" cy="227965"/>
                <wp:effectExtent l="0" t="0" r="0" b="635"/>
                <wp:wrapTight wrapText="bothSides">
                  <wp:wrapPolygon edited="0">
                    <wp:start x="240" y="0"/>
                    <wp:lineTo x="240" y="19253"/>
                    <wp:lineTo x="21149" y="19253"/>
                    <wp:lineTo x="21149" y="0"/>
                    <wp:lineTo x="240" y="0"/>
                  </wp:wrapPolygon>
                </wp:wrapTight>
                <wp:docPr id="41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39D426" w14:textId="77777777" w:rsidR="007C2F99" w:rsidRDefault="00D70A2D">
                            <w:r w:rsidRPr="00D70A2D">
                              <w:rPr>
                                <w:rFonts w:hint="eastAsia"/>
                                <w:b/>
                                <w:color w:val="F6F8AA"/>
                                <w:sz w:val="20"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54" type="#_x0000_t202" style="position:absolute;margin-left:275.75pt;margin-top:447.5pt;width:179.75pt;height:17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" filled="f" stroked="f">
                <v:textbox inset=",0,,0">
                  <w:txbxContent>
                    <w:p w14:paraId="4539D426" w14:textId="77777777" w:rsidR="007C2F99" w:rsidRDefault="00D70A2D">
                      <w:r w:rsidRPr="00D70A2D">
                        <w:rPr>
                          <w:rFonts w:hint="eastAsia"/>
                          <w:b/>
                          <w:color w:val="F6F8AA"/>
                          <w:sz w:val="20"/>
                          <w:lang w:val="zh-CN"/>
                        </w:rPr>
                        <w:t>读者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2ED81A" wp14:editId="0125514A">
                <wp:simplePos x="0" y="0"/>
                <wp:positionH relativeFrom="column">
                  <wp:posOffset>5908675</wp:posOffset>
                </wp:positionH>
                <wp:positionV relativeFrom="paragraph">
                  <wp:posOffset>5683250</wp:posOffset>
                </wp:positionV>
                <wp:extent cx="365125" cy="227965"/>
                <wp:effectExtent l="0" t="0" r="0" b="635"/>
                <wp:wrapTight wrapText="bothSides">
                  <wp:wrapPolygon edited="0">
                    <wp:start x="1503" y="0"/>
                    <wp:lineTo x="1503" y="19253"/>
                    <wp:lineTo x="18031" y="19253"/>
                    <wp:lineTo x="18031" y="0"/>
                    <wp:lineTo x="1503" y="0"/>
                  </wp:wrapPolygon>
                </wp:wrapTight>
                <wp:docPr id="4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2DADC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55" type="#_x0000_t202" style="position:absolute;margin-left:465.25pt;margin-top:447.5pt;width:28.75pt;height:1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" filled="f" stroked="f">
                <v:textbox inset=",0,,0">
                  <w:txbxContent>
                    <w:p w14:paraId="69C2DADC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AC3052" wp14:editId="5BC66240">
                <wp:simplePos x="0" y="0"/>
                <wp:positionH relativeFrom="column">
                  <wp:posOffset>3494405</wp:posOffset>
                </wp:positionH>
                <wp:positionV relativeFrom="paragraph">
                  <wp:posOffset>5993130</wp:posOffset>
                </wp:positionV>
                <wp:extent cx="2740025" cy="456565"/>
                <wp:effectExtent l="0" t="0" r="0" b="635"/>
                <wp:wrapTight wrapText="bothSides">
                  <wp:wrapPolygon edited="0">
                    <wp:start x="200" y="0"/>
                    <wp:lineTo x="200" y="20428"/>
                    <wp:lineTo x="21225" y="20428"/>
                    <wp:lineTo x="21225" y="0"/>
                    <wp:lineTo x="200" y="0"/>
                  </wp:wrapPolygon>
                </wp:wrapTight>
                <wp:docPr id="42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02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907B4" w14:textId="77777777" w:rsidR="007C2F99" w:rsidRDefault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当读者打开折页册时，这将是他们最先看到的文字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56" type="#_x0000_t202" style="position:absolute;margin-left:275.15pt;margin-top:471.9pt;width:215.75pt;height:35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" filled="f" stroked="f">
                <v:textbox inset=",0,,0">
                  <w:txbxContent>
                    <w:p w14:paraId="57C907B4" w14:textId="77777777" w:rsidR="007C2F99" w:rsidRDefault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当读者打开折页册时，这将是他们最先看到的文字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B419E3" wp14:editId="6C51F985">
                <wp:simplePos x="0" y="0"/>
                <wp:positionH relativeFrom="column">
                  <wp:posOffset>3502660</wp:posOffset>
                </wp:positionH>
                <wp:positionV relativeFrom="paragraph">
                  <wp:posOffset>1432560</wp:posOffset>
                </wp:positionV>
                <wp:extent cx="2283460" cy="508000"/>
                <wp:effectExtent l="0" t="0" r="0" b="0"/>
                <wp:wrapTight wrapText="bothSides">
                  <wp:wrapPolygon edited="0">
                    <wp:start x="240" y="1080"/>
                    <wp:lineTo x="240" y="19440"/>
                    <wp:lineTo x="21143" y="19440"/>
                    <wp:lineTo x="21143" y="1080"/>
                    <wp:lineTo x="240" y="1080"/>
                  </wp:wrapPolygon>
                </wp:wrapTight>
                <wp:docPr id="25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46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890EA" w14:textId="77777777" w:rsidR="007C2F99" w:rsidRPr="00D70A2D" w:rsidRDefault="00D70A2D">
                            <w:pPr>
                              <w:pStyle w:val="Heading1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折页册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7" type="#_x0000_t202" style="position:absolute;margin-left:275.8pt;margin-top:112.8pt;width:179.8pt;height:4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" filled="f" stroked="f">
                <v:textbox inset=",7.2pt,,7.2pt">
                  <w:txbxContent>
                    <w:p w14:paraId="71B890EA" w14:textId="77777777" w:rsidR="007C2F99" w:rsidRPr="00D70A2D" w:rsidRDefault="00D70A2D">
                      <w:pPr>
                        <w:pStyle w:val="Heading1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折页册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DE5E47" wp14:editId="30D3801E">
                <wp:simplePos x="0" y="0"/>
                <wp:positionH relativeFrom="column">
                  <wp:posOffset>3502660</wp:posOffset>
                </wp:positionH>
                <wp:positionV relativeFrom="paragraph">
                  <wp:posOffset>1941195</wp:posOffset>
                </wp:positionV>
                <wp:extent cx="228346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43" y="20400"/>
                    <wp:lineTo x="21143" y="0"/>
                    <wp:lineTo x="240" y="0"/>
                  </wp:wrapPolygon>
                </wp:wrapTight>
                <wp:docPr id="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4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EC7FE" w14:textId="77777777" w:rsidR="007C2F99" w:rsidRDefault="00D70A2D">
                            <w:pPr>
                              <w:pStyle w:val="BodyText-Light"/>
                            </w:pPr>
                            <w:bookmarkStart w:id="6" w:name="OLE_LINK12"/>
                            <w:bookmarkStart w:id="7" w:name="OLE_LINK13"/>
                            <w:bookmarkStart w:id="8" w:name="_Hlk282616629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A442FA"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 w:rsidR="00A442FA">
                              <w:rPr>
                                <w:lang w:val="zh-CN"/>
                              </w:rPr>
                              <w:t>.</w:t>
                            </w:r>
                            <w:bookmarkEnd w:id="6"/>
                            <w:bookmarkEnd w:id="7"/>
                            <w:bookmarkEnd w:id="8"/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8" type="#_x0000_t202" style="position:absolute;margin-left:275.8pt;margin-top:152.85pt;width:179.8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" filled="f" stroked="f">
                <v:textbox inset=",0,,0">
                  <w:txbxContent>
                    <w:p w14:paraId="175EC7FE" w14:textId="77777777" w:rsidR="007C2F99" w:rsidRDefault="00D70A2D">
                      <w:pPr>
                        <w:pStyle w:val="BodyText-Light"/>
                      </w:pPr>
                      <w:bookmarkStart w:id="9" w:name="OLE_LINK12"/>
                      <w:bookmarkStart w:id="10" w:name="OLE_LINK13"/>
                      <w:bookmarkStart w:id="11" w:name="_Hlk282616629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A442FA"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 w:rsidR="00A442FA">
                        <w:rPr>
                          <w:lang w:val="zh-CN"/>
                        </w:rPr>
                        <w:t>.</w:t>
                      </w:r>
                      <w:bookmarkEnd w:id="9"/>
                      <w:bookmarkEnd w:id="10"/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E6CCD3" wp14:editId="7D4C90E4">
                <wp:simplePos x="0" y="0"/>
                <wp:positionH relativeFrom="column">
                  <wp:posOffset>3502660</wp:posOffset>
                </wp:positionH>
                <wp:positionV relativeFrom="paragraph">
                  <wp:posOffset>2393950</wp:posOffset>
                </wp:positionV>
                <wp:extent cx="2283460" cy="593725"/>
                <wp:effectExtent l="0" t="0" r="0" b="15875"/>
                <wp:wrapTight wrapText="bothSides">
                  <wp:wrapPolygon edited="0">
                    <wp:start x="240" y="0"/>
                    <wp:lineTo x="240" y="21253"/>
                    <wp:lineTo x="21143" y="21253"/>
                    <wp:lineTo x="21143" y="0"/>
                    <wp:lineTo x="240" y="0"/>
                  </wp:wrapPolygon>
                </wp:wrapTight>
                <wp:docPr id="33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460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446D3" w14:textId="77777777"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74CDFA0B" w14:textId="77777777" w:rsidR="007C2F99" w:rsidRDefault="00A442FA">
                            <w:pPr>
                              <w:pStyle w:val="BodyText-Light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9" type="#_x0000_t202" style="position:absolute;margin-left:275.8pt;margin-top:188.5pt;width:179.8pt;height:4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" filled="f" stroked="f">
                <v:textbox inset=",0,,0">
                  <w:txbxContent>
                    <w:p w14:paraId="517446D3" w14:textId="77777777"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74CDFA0B" w14:textId="77777777" w:rsidR="007C2F99" w:rsidRDefault="00A442FA">
                      <w:pPr>
                        <w:pStyle w:val="BodyText-Light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5F7DA6" wp14:editId="53644F33">
                <wp:simplePos x="0" y="0"/>
                <wp:positionH relativeFrom="column">
                  <wp:posOffset>5909310</wp:posOffset>
                </wp:positionH>
                <wp:positionV relativeFrom="paragraph">
                  <wp:posOffset>2393950</wp:posOffset>
                </wp:positionV>
                <wp:extent cx="365125" cy="274320"/>
                <wp:effectExtent l="0" t="0" r="0" b="5080"/>
                <wp:wrapTight wrapText="bothSides">
                  <wp:wrapPolygon edited="0">
                    <wp:start x="1503" y="0"/>
                    <wp:lineTo x="1503" y="20000"/>
                    <wp:lineTo x="18031" y="20000"/>
                    <wp:lineTo x="18031" y="0"/>
                    <wp:lineTo x="1503" y="0"/>
                  </wp:wrapPolygon>
                </wp:wrapTight>
                <wp:docPr id="4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758157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60" type="#_x0000_t202" style="position:absolute;margin-left:465.3pt;margin-top:188.5pt;width:28.7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" filled="f" stroked="f">
                <v:textbox inset=",0,,0">
                  <w:txbxContent>
                    <w:p w14:paraId="6A758157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A3F4825" wp14:editId="78BF8D81">
                <wp:simplePos x="0" y="0"/>
                <wp:positionH relativeFrom="column">
                  <wp:posOffset>3502660</wp:posOffset>
                </wp:positionH>
                <wp:positionV relativeFrom="paragraph">
                  <wp:posOffset>2990215</wp:posOffset>
                </wp:positionV>
                <wp:extent cx="2283460" cy="593725"/>
                <wp:effectExtent l="0" t="0" r="0" b="15875"/>
                <wp:wrapTight wrapText="bothSides">
                  <wp:wrapPolygon edited="0">
                    <wp:start x="240" y="0"/>
                    <wp:lineTo x="240" y="21253"/>
                    <wp:lineTo x="21143" y="21253"/>
                    <wp:lineTo x="21143" y="0"/>
                    <wp:lineTo x="240" y="0"/>
                  </wp:wrapPolygon>
                </wp:wrapTight>
                <wp:docPr id="5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460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C2AC3" w14:textId="77777777"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30716670" w14:textId="77777777" w:rsidR="007C2F99" w:rsidRDefault="00A442FA">
                            <w:pPr>
                              <w:pStyle w:val="BodyText-Light"/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61" type="#_x0000_t202" style="position:absolute;margin-left:275.8pt;margin-top:235.45pt;width:179.8pt;height:46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" filled="f" stroked="f">
                <v:textbox inset=",0,,0">
                  <w:txbxContent>
                    <w:p w14:paraId="632C2AC3" w14:textId="77777777"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30716670" w14:textId="77777777" w:rsidR="007C2F99" w:rsidRDefault="00A442FA">
                      <w:pPr>
                        <w:pStyle w:val="BodyText-Light"/>
                      </w:pPr>
                      <w:r>
                        <w:rPr>
                          <w:lang w:val="zh-CN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A47470" wp14:editId="2B13E027">
                <wp:simplePos x="0" y="0"/>
                <wp:positionH relativeFrom="column">
                  <wp:posOffset>5909310</wp:posOffset>
                </wp:positionH>
                <wp:positionV relativeFrom="paragraph">
                  <wp:posOffset>2990215</wp:posOffset>
                </wp:positionV>
                <wp:extent cx="365125" cy="274320"/>
                <wp:effectExtent l="0" t="0" r="0" b="5080"/>
                <wp:wrapTight wrapText="bothSides">
                  <wp:wrapPolygon edited="0">
                    <wp:start x="1503" y="0"/>
                    <wp:lineTo x="1503" y="20000"/>
                    <wp:lineTo x="18031" y="20000"/>
                    <wp:lineTo x="18031" y="0"/>
                    <wp:lineTo x="1503" y="0"/>
                  </wp:wrapPolygon>
                </wp:wrapTight>
                <wp:docPr id="5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68794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62" type="#_x0000_t202" style="position:absolute;margin-left:465.3pt;margin-top:235.45pt;width:28.75pt;height:21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" filled="f" stroked="f">
                <v:textbox inset=",0,,0">
                  <w:txbxContent>
                    <w:p w14:paraId="35568794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8B0E7D" wp14:editId="55B78E7A">
                <wp:simplePos x="0" y="0"/>
                <wp:positionH relativeFrom="column">
                  <wp:posOffset>5909310</wp:posOffset>
                </wp:positionH>
                <wp:positionV relativeFrom="paragraph">
                  <wp:posOffset>1941195</wp:posOffset>
                </wp:positionV>
                <wp:extent cx="365125" cy="274320"/>
                <wp:effectExtent l="0" t="0" r="0" b="5080"/>
                <wp:wrapTight wrapText="bothSides">
                  <wp:wrapPolygon edited="0">
                    <wp:start x="1503" y="0"/>
                    <wp:lineTo x="1503" y="20000"/>
                    <wp:lineTo x="18031" y="20000"/>
                    <wp:lineTo x="18031" y="0"/>
                    <wp:lineTo x="1503" y="0"/>
                  </wp:wrapPolygon>
                </wp:wrapTight>
                <wp:docPr id="48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93D535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63" type="#_x0000_t202" style="position:absolute;margin-left:465.3pt;margin-top:152.85pt;width:28.75pt;height:21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" filled="f" stroked="f">
                <v:textbox inset=",0,,0">
                  <w:txbxContent>
                    <w:p w14:paraId="2593D535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E1B994" wp14:editId="57996C1C">
                <wp:simplePos x="0" y="0"/>
                <wp:positionH relativeFrom="column">
                  <wp:posOffset>3494405</wp:posOffset>
                </wp:positionH>
                <wp:positionV relativeFrom="paragraph">
                  <wp:posOffset>3585845</wp:posOffset>
                </wp:positionV>
                <wp:extent cx="2740025" cy="457200"/>
                <wp:effectExtent l="0" t="0" r="0" b="0"/>
                <wp:wrapTight wrapText="bothSides">
                  <wp:wrapPolygon edited="0">
                    <wp:start x="200" y="0"/>
                    <wp:lineTo x="200" y="20400"/>
                    <wp:lineTo x="21225" y="20400"/>
                    <wp:lineTo x="21225" y="0"/>
                    <wp:lineTo x="200" y="0"/>
                  </wp:wrapPolygon>
                </wp:wrapTight>
                <wp:docPr id="5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0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D91D9" w14:textId="77777777" w:rsidR="007C2F99" w:rsidRDefault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64" type="#_x0000_t202" style="position:absolute;margin-left:275.15pt;margin-top:282.35pt;width:215.7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" filled="f" stroked="f">
                <v:textbox inset=",0,,0">
                  <w:txbxContent>
                    <w:p w14:paraId="144D91D9" w14:textId="77777777" w:rsidR="007C2F99" w:rsidRDefault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  <w:b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D54610" wp14:editId="17EDB020">
                <wp:simplePos x="0" y="0"/>
                <wp:positionH relativeFrom="page">
                  <wp:posOffset>6997065</wp:posOffset>
                </wp:positionH>
                <wp:positionV relativeFrom="page">
                  <wp:posOffset>5730875</wp:posOffset>
                </wp:positionV>
                <wp:extent cx="3228975" cy="1346835"/>
                <wp:effectExtent l="0" t="0" r="0" b="0"/>
                <wp:wrapTight wrapText="bothSides">
                  <wp:wrapPolygon edited="0">
                    <wp:start x="0" y="0"/>
                    <wp:lineTo x="0" y="21182"/>
                    <wp:lineTo x="21409" y="21182"/>
                    <wp:lineTo x="21409" y="0"/>
                    <wp:lineTo x="0" y="0"/>
                  </wp:wrapPolygon>
                </wp:wrapTight>
                <wp:docPr id="1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8975" cy="1346835"/>
                        </a:xfrm>
                        <a:custGeom>
                          <a:avLst/>
                          <a:gdLst>
                            <a:gd name="T0" fmla="*/ 0 w 4752"/>
                            <a:gd name="T1" fmla="*/ 34 h 2327"/>
                            <a:gd name="T2" fmla="*/ 0 w 4752"/>
                            <a:gd name="T3" fmla="*/ 2327 h 2327"/>
                            <a:gd name="T4" fmla="*/ 4725 w 4752"/>
                            <a:gd name="T5" fmla="*/ 2327 h 2327"/>
                            <a:gd name="T6" fmla="*/ 4752 w 4752"/>
                            <a:gd name="T7" fmla="*/ 0 h 2327"/>
                            <a:gd name="T8" fmla="*/ 0 w 4752"/>
                            <a:gd name="T9" fmla="*/ 34 h 23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752" h="2327">
                              <a:moveTo>
                                <a:pt x="0" y="34"/>
                              </a:moveTo>
                              <a:cubicBezTo>
                                <a:pt x="0" y="1180"/>
                                <a:pt x="0" y="2327"/>
                                <a:pt x="0" y="2327"/>
                              </a:cubicBezTo>
                              <a:lnTo>
                                <a:pt x="4725" y="2327"/>
                              </a:lnTo>
                              <a:cubicBezTo>
                                <a:pt x="4725" y="2327"/>
                                <a:pt x="4738" y="1163"/>
                                <a:pt x="4752" y="0"/>
                              </a:cubicBezTo>
                              <a:cubicBezTo>
                                <a:pt x="3992" y="386"/>
                                <a:pt x="2259" y="787"/>
                                <a:pt x="0" y="34"/>
                              </a:cubicBez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C8C952">
                                <a:lumMod val="100000"/>
                                <a:lumOff val="0"/>
                              </a:srgbClr>
                            </a:gs>
                            <a:gs pos="100000">
                              <a:srgbClr val="F6F8AA">
                                <a:lumMod val="100000"/>
                                <a:lumOff val="0"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5" o:spid="_x0000_s1026" style="position:absolute;left:0;text-align:left;margin-left:550.95pt;margin-top:451.25pt;width:254.25pt;height:106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52,23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" path="m0,34c0,1180,,2327,,2327l4725,2327c4725,2327,4738,1163,4752,,3992,386,2259,787,,34xe" fillcolor="#c8c952" stroked="f">
                <v:fill color2="#f6f8aa" rotate="t" focus="100%" type="gradient"/>
                <v:path arrowok="t" o:connecttype="custom" o:connectlocs="0,19679;0,1346835;3210629,1346835;3228975,0;0,19679" o:connectangles="0,0,0,0,0"/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148A8D13" wp14:editId="2252D664">
                <wp:simplePos x="0" y="0"/>
                <wp:positionH relativeFrom="page">
                  <wp:posOffset>6989445</wp:posOffset>
                </wp:positionH>
                <wp:positionV relativeFrom="page">
                  <wp:posOffset>5642610</wp:posOffset>
                </wp:positionV>
                <wp:extent cx="3225165" cy="1432560"/>
                <wp:effectExtent l="0" t="0" r="635" b="0"/>
                <wp:wrapTight wrapText="bothSides">
                  <wp:wrapPolygon edited="0">
                    <wp:start x="0" y="0"/>
                    <wp:lineTo x="0" y="21064"/>
                    <wp:lineTo x="21434" y="21064"/>
                    <wp:lineTo x="21434" y="0"/>
                    <wp:lineTo x="0" y="0"/>
                  </wp:wrapPolygon>
                </wp:wrapTight>
                <wp:docPr id="2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165" cy="1432560"/>
                        </a:xfrm>
                        <a:custGeom>
                          <a:avLst/>
                          <a:gdLst>
                            <a:gd name="T0" fmla="*/ 0 w 4752"/>
                            <a:gd name="T1" fmla="*/ 34 h 2327"/>
                            <a:gd name="T2" fmla="*/ 0 w 4752"/>
                            <a:gd name="T3" fmla="*/ 2327 h 2327"/>
                            <a:gd name="T4" fmla="*/ 4725 w 4752"/>
                            <a:gd name="T5" fmla="*/ 2327 h 2327"/>
                            <a:gd name="T6" fmla="*/ 4752 w 4752"/>
                            <a:gd name="T7" fmla="*/ 0 h 2327"/>
                            <a:gd name="T8" fmla="*/ 0 w 4752"/>
                            <a:gd name="T9" fmla="*/ 34 h 23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752" h="2327">
                              <a:moveTo>
                                <a:pt x="0" y="34"/>
                              </a:moveTo>
                              <a:cubicBezTo>
                                <a:pt x="0" y="1180"/>
                                <a:pt x="0" y="2327"/>
                                <a:pt x="0" y="2327"/>
                              </a:cubicBezTo>
                              <a:lnTo>
                                <a:pt x="4725" y="2327"/>
                              </a:lnTo>
                              <a:cubicBezTo>
                                <a:pt x="4725" y="2327"/>
                                <a:pt x="4738" y="1163"/>
                                <a:pt x="4752" y="0"/>
                              </a:cubicBezTo>
                              <a:cubicBezTo>
                                <a:pt x="3992" y="386"/>
                                <a:pt x="2259" y="787"/>
                                <a:pt x="0" y="34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" o:spid="_x0000_s1026" style="position:absolute;left:0;text-align:left;margin-left:550.35pt;margin-top:444.3pt;width:253.95pt;height:112.8pt;z-index:2516607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52,23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" path="m0,34c0,1180,,2327,,2327l4725,2327c4725,2327,4738,1163,4752,,3992,386,2259,787,,34xe" stroked="f">
                <v:path arrowok="t" o:connecttype="custom" o:connectlocs="0,20931;0,1432560;3206840,1432560;3225165,0;0,20931" o:connectangles="0,0,0,0,0"/>
                <w10:wrap type="tight" anchorx="page" anchory="page"/>
              </v:shape>
            </w:pict>
          </mc:Fallback>
        </mc:AlternateContent>
      </w:r>
      <w:r w:rsidR="00A442FA">
        <w:rPr>
          <w:noProof/>
        </w:rPr>
        <w:drawing>
          <wp:anchor distT="0" distB="0" distL="118745" distR="118745" simplePos="0" relativeHeight="251634685" behindDoc="0" locked="0" layoutInCell="1" allowOverlap="1" wp14:anchorId="5EF76E8D" wp14:editId="55590837">
            <wp:simplePos x="0" y="0"/>
            <wp:positionH relativeFrom="page">
              <wp:posOffset>6993255</wp:posOffset>
            </wp:positionH>
            <wp:positionV relativeFrom="page">
              <wp:posOffset>1534160</wp:posOffset>
            </wp:positionV>
            <wp:extent cx="3228975" cy="4892040"/>
            <wp:effectExtent l="0" t="0" r="9525" b="3810"/>
            <wp:wrapTight wrapText="bothSides">
              <wp:wrapPolygon edited="0">
                <wp:start x="0" y="0"/>
                <wp:lineTo x="0" y="21533"/>
                <wp:lineTo x="21536" y="21533"/>
                <wp:lineTo x="21536" y="0"/>
                <wp:lineTo x="0" y="0"/>
              </wp:wrapPolygon>
            </wp:wrapTight>
            <wp:docPr id="82" name="Placeholder" descr="Description: 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Description: placeholder-base---neutr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6" t="4874" r="9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6325">
        <w:rPr>
          <w:noProof/>
        </w:rPr>
        <mc:AlternateContent>
          <mc:Choice Requires="wpg">
            <w:drawing>
              <wp:anchor distT="0" distB="0" distL="114300" distR="114300" simplePos="0" relativeHeight="251635710" behindDoc="0" locked="0" layoutInCell="1" allowOverlap="1" wp14:anchorId="539CFC86" wp14:editId="489072A7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9772650" cy="1676400"/>
                <wp:effectExtent l="0" t="0" r="6350" b="0"/>
                <wp:wrapTight wrapText="bothSides">
                  <wp:wrapPolygon edited="0">
                    <wp:start x="0" y="0"/>
                    <wp:lineTo x="0" y="21273"/>
                    <wp:lineTo x="168" y="21273"/>
                    <wp:lineTo x="11565" y="20945"/>
                    <wp:lineTo x="20379" y="18655"/>
                    <wp:lineTo x="20323" y="15709"/>
                    <wp:lineTo x="21558" y="14727"/>
                    <wp:lineTo x="21558" y="0"/>
                    <wp:lineTo x="0" y="0"/>
                  </wp:wrapPolygon>
                </wp:wrapTight>
                <wp:docPr id="7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2650" cy="1676400"/>
                          <a:chOff x="720" y="720"/>
                          <a:chExt cx="14400" cy="2640"/>
                        </a:xfrm>
                      </wpg:grpSpPr>
                      <wps:wsp>
                        <wps:cNvPr id="78" name="Freeform 9"/>
                        <wps:cNvSpPr>
                          <a:spLocks/>
                        </wps:cNvSpPr>
                        <wps:spPr bwMode="auto">
                          <a:xfrm>
                            <a:off x="720" y="12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0"/>
                        <wps:cNvSpPr>
                          <a:spLocks/>
                        </wps:cNvSpPr>
                        <wps:spPr bwMode="auto">
                          <a:xfrm>
                            <a:off x="720" y="1055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F6F8AA">
                                  <a:lumMod val="100000"/>
                                  <a:lumOff val="0"/>
                                </a:srgbClr>
                              </a:gs>
                              <a:gs pos="100000">
                                <a:srgbClr val="C8C952">
                                  <a:lumMod val="100000"/>
                                  <a:lumOff val="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1"/>
                        <wps:cNvSpPr>
                          <a:spLocks/>
                        </wps:cNvSpPr>
                        <wps:spPr bwMode="auto">
                          <a:xfrm>
                            <a:off x="720" y="8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2"/>
                        <wps:cNvSpPr>
                          <a:spLocks/>
                        </wps:cNvSpPr>
                        <wps:spPr bwMode="auto">
                          <a:xfrm>
                            <a:off x="720" y="72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43541D">
                                  <a:lumMod val="100000"/>
                                  <a:lumOff val="0"/>
                                </a:srgbClr>
                              </a:gs>
                              <a:gs pos="100000">
                                <a:srgbClr val="43541D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left:0;text-align:left;margin-left:36pt;margin-top:36pt;width:769.5pt;height:132pt;z-index:251635710;mso-position-horizontal-relative:page;mso-position-vertical-relative:page" coordorigin="720,720" coordsize="14400,26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">
                <v:shape id="Freeform 9" o:spid="_x0000_s1027" style="position:absolute;left:720;top:12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X8jOwAAA&#10;ANsAAAAPAAAAZHJzL2Rvd25yZXYueG1sRE89b8IwEN2R+h+sq9QNnDIUGjAIVUJFLQykiPmIj8Qi&#10;PofYBfPv8YDE+PS+p/NoG3GhzhvHCt4HGQji0mnDlYLd37I/BuEDssbGMSm4kYf57KU3xVy7K2/p&#10;UoRKpBD2OSqoQ2hzKX1Zk0U/cC1x4o6usxgS7CqpO7ymcNvIYZZ9SIuGU0ONLX3VVJ6Kf6vAbNrD&#10;p/tdfy/PMa72R4mFNj9Kvb3GxQREoBie4od7pRWM0tj0Jf0AObs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FX8jOwAAAANsAAAAPAAAAAAAAAAAAAAAAAJcCAABkcnMvZG93bnJl&#10;di54bWxQSwUGAAAAAAQABAD1AAAAhAMAAAAA&#10;" path="m0,0l14400,,14400,1239c14400,1239,11183,2012,9580,1959,7972,1926,7120,980,4780,920,2440,860,720,1481,20,2160,20,1180,,,,0xe" stroked="f">
                  <v:path arrowok="t" o:connecttype="custom" o:connectlocs="0,0;14400,0;14400,1239;9580,1959;4780,920;20,2160;0,0" o:connectangles="0,0,0,0,0,0,0"/>
                </v:shape>
                <v:shape id="Freeform 10" o:spid="_x0000_s1028" style="position:absolute;left:720;top:1055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I860xAAA&#10;ANsAAAAPAAAAZHJzL2Rvd25yZXYueG1sRI9PawIxFMTvgt8hPKE3zar9Y7dGEUEQ6cFue+jxdfN2&#10;N3TzsiSprt++EQSPw8z8hlmue9uKE/lgHCuYTjIQxKXThmsFX5+78QJEiMgaW8ek4EIB1qvhYIm5&#10;dmf+oFMRa5EgHHJU0MTY5VKGsiGLYeI64uRVzluMSfpaao/nBLetnGXZs7RoOC002NG2ofK3+LMK&#10;qh/zvnikqg3bI5un78PF67lR6mHUb95AROrjPXxr77WCl1e4fkk/QK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POtMQAAADbAAAADwAAAAAAAAAAAAAAAACXAgAAZHJzL2Rv&#10;d25yZXYueG1sUEsFBgAAAAAEAAQA9QAAAIgDAAAAAA==&#10;" path="m0,0l14400,,14400,1239c14400,1239,11183,2012,9580,1959,7972,1926,7120,980,4780,920,2440,860,720,1481,20,2160,20,1180,,,,0xe" fillcolor="#f6f8aa" stroked="f">
                  <v:fill color2="#c8c952" rotate="t" focus="100%" type="gradient"/>
                  <v:path arrowok="t" o:connecttype="custom" o:connectlocs="0,0;14400,0;14400,1239;9580,1959;4780,920;20,2160;0,0" o:connectangles="0,0,0,0,0,0,0"/>
                </v:shape>
                <v:shape id="Freeform 11" o:spid="_x0000_s1029" style="position:absolute;left:720;top:8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/LTvwAAA&#10;ANsAAAAPAAAAZHJzL2Rvd25yZXYueG1sRE9NawIxEL0X/A9hBG812x5Et0aRgihaD67ieboZd4Ob&#10;ybpJNf335iB4fLzv6TzaRtyo88axgo9hBoK4dNpwpeB4WL6PQfiArLFxTAr+ycN81nubYq7dnfd0&#10;K0IlUgj7HBXUIbS5lL6syaIfupY4cWfXWQwJdpXUHd5TuG3kZ5aNpEXDqaHGlr5rKi/Fn1Vgdu3v&#10;xG1/VstrjOvTWWKhzUapQT8uvkAEiuElfrrXWsE4rU9f0g+Qsw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O/LTvwAAAANsAAAAPAAAAAAAAAAAAAAAAAJcCAABkcnMvZG93bnJl&#10;di54bWxQSwUGAAAAAAQABAD1AAAAhAMAAAAA&#10;" path="m0,0l14400,,14400,1239c14400,1239,11183,2012,9580,1959,7972,1926,7120,980,4780,920,2440,860,720,1481,20,2160,20,1180,,,,0xe" stroked="f">
                  <v:path arrowok="t" o:connecttype="custom" o:connectlocs="0,0;14400,0;14400,1239;9580,1959;4780,920;20,2160;0,0" o:connectangles="0,0,0,0,0,0,0"/>
                </v:shape>
                <v:shape id="Freeform 12" o:spid="_x0000_s1030" style="position:absolute;left:720;top:72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QIo1xAAA&#10;ANsAAAAPAAAAZHJzL2Rvd25yZXYueG1sRI/NasMwEITvhbyD2EBuiZzSBONaDqFgCCUE8nfobbE2&#10;tom1ci3Vdvv0UaHQ4zAz3zDpZjSN6KlztWUFy0UEgriwuuZSweWcz2MQziNrbCyTgm9ysMkmTykm&#10;2g58pP7kSxEg7BJUUHnfJlK6oiKDbmFb4uDdbGfQB9mVUnc4BLhp5HMUraXBmsNChS29VVTcT19G&#10;weHDRO+f8fbF7Hc/esV5Tq69KjWbjttXEJ5G/x/+a++0gngJv1/CD5DZ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ECKNcQAAADbAAAADwAAAAAAAAAAAAAAAACXAgAAZHJzL2Rv&#10;d25yZXYueG1sUEsFBgAAAAAEAAQA9QAAAIgDAAAAAA==&#10;" path="m0,0l14400,,14400,1239c14400,1239,11183,2012,9580,1959,7972,1926,7120,980,4780,920,2440,860,720,1481,20,2160,20,1180,,,,0xe" fillcolor="#43541d" stroked="f">
                  <v:fill color2="#9ec24e" rotate="t" focus="100%" type="gradient"/>
                  <v:path arrowok="t" o:connecttype="custom" o:connectlocs="0,0;14400,0;14400,1239;9580,1959;4780,920;20,2160;0,0" o:connectangles="0,0,0,0,0,0,0"/>
                </v:shape>
                <w10:wrap type="tight" anchorx="page" anchory="page"/>
              </v:group>
            </w:pict>
          </mc:Fallback>
        </mc:AlternateContent>
      </w:r>
      <w:r w:rsidR="00A442FA">
        <w:rPr>
          <w:noProof/>
        </w:rPr>
        <w:drawing>
          <wp:anchor distT="85344" distB="85852" distL="204089" distR="206756" simplePos="0" relativeHeight="251787274" behindDoc="0" locked="0" layoutInCell="0" allowOverlap="1" wp14:anchorId="688B3F91" wp14:editId="411281C8">
            <wp:simplePos x="0" y="0"/>
            <wp:positionH relativeFrom="page">
              <wp:posOffset>1625854</wp:posOffset>
            </wp:positionH>
            <wp:positionV relativeFrom="page">
              <wp:posOffset>656844</wp:posOffset>
            </wp:positionV>
            <wp:extent cx="1167765" cy="1206754"/>
            <wp:effectExtent l="95250" t="95250" r="89535" b="88900"/>
            <wp:wrapTight wrapText="bothSides">
              <wp:wrapPolygon edited="0">
                <wp:start x="7400" y="-1705"/>
                <wp:lineTo x="-352" y="-1364"/>
                <wp:lineTo x="-352" y="4093"/>
                <wp:lineTo x="-1762" y="4093"/>
                <wp:lineTo x="-1762" y="15006"/>
                <wp:lineTo x="-1409" y="16371"/>
                <wp:lineTo x="2819" y="20463"/>
                <wp:lineTo x="6695" y="22509"/>
                <wp:lineTo x="7047" y="22851"/>
                <wp:lineTo x="14095" y="22851"/>
                <wp:lineTo x="14447" y="22509"/>
                <wp:lineTo x="19028" y="20463"/>
                <wp:lineTo x="22551" y="15006"/>
                <wp:lineTo x="22904" y="9891"/>
                <wp:lineTo x="22904" y="9549"/>
                <wp:lineTo x="21494" y="4434"/>
                <wp:lineTo x="21494" y="2728"/>
                <wp:lineTo x="15856" y="-1364"/>
                <wp:lineTo x="13742" y="-1705"/>
                <wp:lineTo x="7400" y="-1705"/>
              </wp:wrapPolygon>
            </wp:wrapTight>
            <wp:docPr id="74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ceholder" descr="placeholder-base---neutral.png"/>
                    <pic:cNvPicPr/>
                  </pic:nvPicPr>
                  <pic:blipFill>
                    <a:blip r:embed="rId9"/>
                    <a:srcRect l="32512" t="14701" r="27563" b="23401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1206754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2804" distL="204089" distR="205232" simplePos="0" relativeHeight="251787273" behindDoc="0" locked="0" layoutInCell="0" allowOverlap="1" wp14:anchorId="7E09A2E7" wp14:editId="52BB8289">
            <wp:simplePos x="0" y="0"/>
            <wp:positionH relativeFrom="page">
              <wp:posOffset>4635754</wp:posOffset>
            </wp:positionH>
            <wp:positionV relativeFrom="page">
              <wp:posOffset>610489</wp:posOffset>
            </wp:positionV>
            <wp:extent cx="1480439" cy="1526667"/>
            <wp:effectExtent l="95250" t="95250" r="100965" b="92710"/>
            <wp:wrapTight wrapText="bothSides">
              <wp:wrapPolygon edited="0">
                <wp:start x="8062" y="-1348"/>
                <wp:lineTo x="834" y="-1078"/>
                <wp:lineTo x="834" y="3235"/>
                <wp:lineTo x="-1390" y="3235"/>
                <wp:lineTo x="-1390" y="15364"/>
                <wp:lineTo x="-556" y="16712"/>
                <wp:lineTo x="3336" y="20486"/>
                <wp:lineTo x="7506" y="22373"/>
                <wp:lineTo x="7784" y="22642"/>
                <wp:lineTo x="13900" y="22642"/>
                <wp:lineTo x="14178" y="22373"/>
                <wp:lineTo x="18347" y="20486"/>
                <wp:lineTo x="21961" y="16173"/>
                <wp:lineTo x="22795" y="12130"/>
                <wp:lineTo x="22795" y="7547"/>
                <wp:lineTo x="20571" y="3504"/>
                <wp:lineTo x="20849" y="1887"/>
                <wp:lineTo x="15568" y="-1078"/>
                <wp:lineTo x="13344" y="-1348"/>
                <wp:lineTo x="8062" y="-1348"/>
              </wp:wrapPolygon>
            </wp:wrapTight>
            <wp:docPr id="73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eholder" descr="placeholder-base---neutral.png"/>
                    <pic:cNvPicPr/>
                  </pic:nvPicPr>
                  <pic:blipFill>
                    <a:blip r:embed="rId10"/>
                    <a:srcRect l="20862" t="5251" r="21875" b="16091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152654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67056" distB="67056" distL="185801" distR="188849" simplePos="0" relativeHeight="251787281" behindDoc="0" locked="0" layoutInCell="0" allowOverlap="1" wp14:anchorId="7E8B9D1B" wp14:editId="4D16FEC2">
            <wp:simplePos x="0" y="0"/>
            <wp:positionH relativeFrom="page">
              <wp:posOffset>761746</wp:posOffset>
            </wp:positionH>
            <wp:positionV relativeFrom="page">
              <wp:posOffset>1147826</wp:posOffset>
            </wp:positionV>
            <wp:extent cx="685800" cy="731393"/>
            <wp:effectExtent l="76200" t="76200" r="76200" b="69215"/>
            <wp:wrapTight wrapText="bothSides">
              <wp:wrapPolygon edited="0">
                <wp:start x="6000" y="-2252"/>
                <wp:lineTo x="-2400" y="-1689"/>
                <wp:lineTo x="-2400" y="15764"/>
                <wp:lineTo x="-1800" y="17453"/>
                <wp:lineTo x="5400" y="23083"/>
                <wp:lineTo x="15600" y="23083"/>
                <wp:lineTo x="16200" y="22520"/>
                <wp:lineTo x="22800" y="16890"/>
                <wp:lineTo x="22800" y="16327"/>
                <wp:lineTo x="23400" y="7882"/>
                <wp:lineTo x="23400" y="5630"/>
                <wp:lineTo x="16800" y="-1689"/>
                <wp:lineTo x="15000" y="-2252"/>
                <wp:lineTo x="6000" y="-2252"/>
              </wp:wrapPolygon>
            </wp:wrapTight>
            <wp:docPr id="71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3088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635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7912" distL="173609" distR="175133" simplePos="0" relativeHeight="251787280" behindDoc="0" locked="0" layoutInCell="0" allowOverlap="1" wp14:anchorId="06382C53" wp14:editId="34092972">
            <wp:simplePos x="0" y="0"/>
            <wp:positionH relativeFrom="page">
              <wp:posOffset>3073654</wp:posOffset>
            </wp:positionH>
            <wp:positionV relativeFrom="page">
              <wp:posOffset>914654</wp:posOffset>
            </wp:positionV>
            <wp:extent cx="266573" cy="320294"/>
            <wp:effectExtent l="76200" t="76200" r="76835" b="80010"/>
            <wp:wrapTight wrapText="bothSides">
              <wp:wrapPolygon edited="0">
                <wp:start x="1547" y="-5143"/>
                <wp:lineTo x="-6186" y="-3857"/>
                <wp:lineTo x="-6186" y="16714"/>
                <wp:lineTo x="0" y="25714"/>
                <wp:lineTo x="20105" y="25714"/>
                <wp:lineTo x="26291" y="16714"/>
                <wp:lineTo x="20105" y="-1286"/>
                <wp:lineTo x="18558" y="-5143"/>
                <wp:lineTo x="1547" y="-5143"/>
              </wp:wrapPolygon>
            </wp:wrapTight>
            <wp:docPr id="70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32004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5725" distL="204089" distR="204089" simplePos="0" relativeHeight="251787279" behindDoc="0" locked="0" layoutInCell="0" allowOverlap="1" wp14:anchorId="5E87C438" wp14:editId="197F6EF7">
            <wp:simplePos x="0" y="0"/>
            <wp:positionH relativeFrom="page">
              <wp:posOffset>3612134</wp:posOffset>
            </wp:positionH>
            <wp:positionV relativeFrom="page">
              <wp:posOffset>759079</wp:posOffset>
            </wp:positionV>
            <wp:extent cx="823087" cy="889381"/>
            <wp:effectExtent l="95250" t="95250" r="91440" b="101600"/>
            <wp:wrapTight wrapText="bothSides">
              <wp:wrapPolygon edited="0">
                <wp:start x="6500" y="-2314"/>
                <wp:lineTo x="-2000" y="-1851"/>
                <wp:lineTo x="-2500" y="5554"/>
                <wp:lineTo x="-2500" y="16663"/>
                <wp:lineTo x="1000" y="20366"/>
                <wp:lineTo x="5500" y="23143"/>
                <wp:lineTo x="6000" y="23606"/>
                <wp:lineTo x="15000" y="23606"/>
                <wp:lineTo x="15500" y="23143"/>
                <wp:lineTo x="20000" y="20366"/>
                <wp:lineTo x="23500" y="13423"/>
                <wp:lineTo x="23500" y="3703"/>
                <wp:lineTo x="16500" y="-1851"/>
                <wp:lineTo x="14500" y="-2314"/>
                <wp:lineTo x="6500" y="-2314"/>
              </wp:wrapPolygon>
            </wp:wrapTight>
            <wp:docPr id="69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8900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4864" distL="173609" distR="176657" simplePos="0" relativeHeight="251787278" behindDoc="0" locked="0" layoutInCell="0" allowOverlap="1" wp14:anchorId="48D0AC4F" wp14:editId="086F1D7B">
            <wp:simplePos x="0" y="0"/>
            <wp:positionH relativeFrom="page">
              <wp:posOffset>9156954</wp:posOffset>
            </wp:positionH>
            <wp:positionV relativeFrom="page">
              <wp:posOffset>1257554</wp:posOffset>
            </wp:positionV>
            <wp:extent cx="228854" cy="274447"/>
            <wp:effectExtent l="76200" t="76200" r="76200" b="68580"/>
            <wp:wrapTight wrapText="bothSides">
              <wp:wrapPolygon edited="0">
                <wp:start x="0" y="-6000"/>
                <wp:lineTo x="-7200" y="-4500"/>
                <wp:lineTo x="-7200" y="18000"/>
                <wp:lineTo x="0" y="25500"/>
                <wp:lineTo x="21600" y="25500"/>
                <wp:lineTo x="27000" y="19500"/>
                <wp:lineTo x="19800" y="-3000"/>
                <wp:lineTo x="19800" y="-6000"/>
                <wp:lineTo x="0" y="-6000"/>
              </wp:wrapPolygon>
            </wp:wrapTight>
            <wp:docPr id="68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7432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4864" distL="173609" distR="176657" simplePos="0" relativeHeight="251787277" behindDoc="0" locked="0" layoutInCell="0" allowOverlap="1" wp14:anchorId="29CAB5CD" wp14:editId="60AD4333">
            <wp:simplePos x="0" y="0"/>
            <wp:positionH relativeFrom="page">
              <wp:posOffset>8483854</wp:posOffset>
            </wp:positionH>
            <wp:positionV relativeFrom="page">
              <wp:posOffset>1359154</wp:posOffset>
            </wp:positionV>
            <wp:extent cx="411734" cy="457327"/>
            <wp:effectExtent l="76200" t="76200" r="83820" b="76200"/>
            <wp:wrapTight wrapText="bothSides">
              <wp:wrapPolygon edited="0">
                <wp:start x="5000" y="-3600"/>
                <wp:lineTo x="-4000" y="-2700"/>
                <wp:lineTo x="-4000" y="17100"/>
                <wp:lineTo x="4000" y="24300"/>
                <wp:lineTo x="18000" y="24300"/>
                <wp:lineTo x="19000" y="23400"/>
                <wp:lineTo x="25000" y="12600"/>
                <wp:lineTo x="25000" y="9000"/>
                <wp:lineTo x="18000" y="-2700"/>
                <wp:lineTo x="17000" y="-3600"/>
                <wp:lineTo x="5000" y="-3600"/>
              </wp:wrapPolygon>
            </wp:wrapTight>
            <wp:docPr id="67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5720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67056" distB="67056" distL="185801" distR="188849" simplePos="0" relativeHeight="251787276" behindDoc="0" locked="0" layoutInCell="0" allowOverlap="1" wp14:anchorId="71F7F189" wp14:editId="4FFA1831">
            <wp:simplePos x="0" y="0"/>
            <wp:positionH relativeFrom="page">
              <wp:posOffset>7505446</wp:posOffset>
            </wp:positionH>
            <wp:positionV relativeFrom="page">
              <wp:posOffset>1307846</wp:posOffset>
            </wp:positionV>
            <wp:extent cx="685800" cy="731393"/>
            <wp:effectExtent l="76200" t="76200" r="76200" b="69215"/>
            <wp:wrapTight wrapText="bothSides">
              <wp:wrapPolygon edited="0">
                <wp:start x="6000" y="-2252"/>
                <wp:lineTo x="-2400" y="-1689"/>
                <wp:lineTo x="-2400" y="15764"/>
                <wp:lineTo x="-1800" y="17453"/>
                <wp:lineTo x="5400" y="23083"/>
                <wp:lineTo x="15600" y="23083"/>
                <wp:lineTo x="16200" y="22520"/>
                <wp:lineTo x="22800" y="16890"/>
                <wp:lineTo x="22800" y="16327"/>
                <wp:lineTo x="23400" y="7882"/>
                <wp:lineTo x="23400" y="5630"/>
                <wp:lineTo x="16800" y="-1689"/>
                <wp:lineTo x="15000" y="-2252"/>
                <wp:lineTo x="6000" y="-2252"/>
              </wp:wrapPolygon>
            </wp:wrapTight>
            <wp:docPr id="66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3088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635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5344" distL="204089" distR="204089" simplePos="0" relativeHeight="251787275" behindDoc="0" locked="0" layoutInCell="0" allowOverlap="1" wp14:anchorId="487F00B8" wp14:editId="4B4B626B">
            <wp:simplePos x="0" y="0"/>
            <wp:positionH relativeFrom="page">
              <wp:posOffset>6299454</wp:posOffset>
            </wp:positionH>
            <wp:positionV relativeFrom="page">
              <wp:posOffset>1194054</wp:posOffset>
            </wp:positionV>
            <wp:extent cx="914527" cy="1005967"/>
            <wp:effectExtent l="95250" t="95250" r="95250" b="99060"/>
            <wp:wrapTight wrapText="bothSides">
              <wp:wrapPolygon edited="0">
                <wp:start x="7200" y="-2045"/>
                <wp:lineTo x="-1350" y="-1636"/>
                <wp:lineTo x="-2250" y="4909"/>
                <wp:lineTo x="-2250" y="16364"/>
                <wp:lineTo x="-450" y="18000"/>
                <wp:lineTo x="-450" y="18409"/>
                <wp:lineTo x="5850" y="22909"/>
                <wp:lineTo x="6300" y="23318"/>
                <wp:lineTo x="14850" y="23318"/>
                <wp:lineTo x="15300" y="22909"/>
                <wp:lineTo x="21600" y="18409"/>
                <wp:lineTo x="21600" y="18000"/>
                <wp:lineTo x="23400" y="11864"/>
                <wp:lineTo x="23400" y="11455"/>
                <wp:lineTo x="22500" y="5318"/>
                <wp:lineTo x="22500" y="3682"/>
                <wp:lineTo x="16200" y="-1636"/>
                <wp:lineTo x="14400" y="-2045"/>
                <wp:lineTo x="7200" y="-2045"/>
              </wp:wrapPolygon>
            </wp:wrapTight>
            <wp:docPr id="65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0584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br w:type="page"/>
      </w:r>
      <w:r w:rsidR="008A63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0B78F7" wp14:editId="212C6A42">
                <wp:simplePos x="0" y="0"/>
                <wp:positionH relativeFrom="page">
                  <wp:posOffset>668655</wp:posOffset>
                </wp:positionH>
                <wp:positionV relativeFrom="page">
                  <wp:posOffset>6654165</wp:posOffset>
                </wp:positionV>
                <wp:extent cx="2743200" cy="365760"/>
                <wp:effectExtent l="0" t="0" r="0" b="15240"/>
                <wp:wrapTight wrapText="bothSides">
                  <wp:wrapPolygon edited="0">
                    <wp:start x="200" y="0"/>
                    <wp:lineTo x="200" y="21000"/>
                    <wp:lineTo x="21200" y="21000"/>
                    <wp:lineTo x="21200" y="0"/>
                    <wp:lineTo x="200" y="0"/>
                  </wp:wrapPolygon>
                </wp:wrapTight>
                <wp:docPr id="22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293F1" w14:textId="77777777" w:rsidR="00D70A2D" w:rsidRDefault="00D70A2D" w:rsidP="008A6325">
                            <w:pPr>
                              <w:pStyle w:val="a7"/>
                              <w:snapToGrid w:val="0"/>
                              <w:spacing w:after="0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36324A4F" w14:textId="77777777" w:rsidR="007C2F99" w:rsidRPr="00D70A2D" w:rsidRDefault="007C2F99" w:rsidP="008A6325">
                            <w:pPr>
                              <w:snapToGrid w:val="0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65" type="#_x0000_t202" style="position:absolute;margin-left:52.65pt;margin-top:523.95pt;width:3in;height:28.8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" filled="f" stroked="f">
                <v:textbox inset=",0,,0">
                  <w:txbxContent>
                    <w:p w14:paraId="154293F1" w14:textId="77777777" w:rsidR="00D70A2D" w:rsidRDefault="00D70A2D" w:rsidP="008A6325">
                      <w:pPr>
                        <w:pStyle w:val="a7"/>
                        <w:snapToGrid w:val="0"/>
                        <w:spacing w:after="0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36324A4F" w14:textId="77777777" w:rsidR="007C2F99" w:rsidRPr="00D70A2D" w:rsidRDefault="007C2F99" w:rsidP="008A6325">
                      <w:pPr>
                        <w:snapToGrid w:val="0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FF5273D" wp14:editId="3AEF3104">
                <wp:simplePos x="0" y="0"/>
                <wp:positionH relativeFrom="page">
                  <wp:posOffset>6358255</wp:posOffset>
                </wp:positionH>
                <wp:positionV relativeFrom="page">
                  <wp:posOffset>5464175</wp:posOffset>
                </wp:positionV>
                <wp:extent cx="365760" cy="274320"/>
                <wp:effectExtent l="0" t="0" r="0" b="5080"/>
                <wp:wrapNone/>
                <wp:docPr id="20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5A2B2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66" type="#_x0000_t202" style="position:absolute;margin-left:500.65pt;margin-top:430.25pt;width:28.8pt;height:21.6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" filled="f" stroked="f">
                <v:textbox inset=",0,,0">
                  <w:txbxContent>
                    <w:p w14:paraId="01F5A2B2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53848D6" wp14:editId="5B4F002C">
                <wp:simplePos x="0" y="0"/>
                <wp:positionH relativeFrom="page">
                  <wp:posOffset>3952875</wp:posOffset>
                </wp:positionH>
                <wp:positionV relativeFrom="page">
                  <wp:posOffset>5464175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0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C2374" w14:textId="77777777"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4838D3A9" w14:textId="77777777" w:rsidR="007C2F99" w:rsidRDefault="00A442FA">
                            <w:pPr>
                              <w:pStyle w:val="BodyText-Light"/>
                            </w:pPr>
                            <w:r>
                              <w:rPr>
                                <w:lang w:val="zh-CN"/>
                              </w:rPr>
                              <w:t>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067" type="#_x0000_t202" style="position:absolute;margin-left:311.25pt;margin-top:430.25pt;width:180pt;height:36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MocrkCAAC8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" filled="f" stroked="f">
                <v:textbox inset=",0,,0">
                  <w:txbxContent>
                    <w:p w14:paraId="118C2374" w14:textId="77777777"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4838D3A9" w14:textId="77777777" w:rsidR="007C2F99" w:rsidRDefault="00A442FA">
                      <w:pPr>
                        <w:pStyle w:val="BodyText-Light"/>
                      </w:pPr>
                      <w:r>
                        <w:rPr>
                          <w:lang w:val="zh-CN"/>
                        </w:rPr>
                        <w:t>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0C68E4D" wp14:editId="5C4DCC2E">
                <wp:simplePos x="0" y="0"/>
                <wp:positionH relativeFrom="page">
                  <wp:posOffset>3952875</wp:posOffset>
                </wp:positionH>
                <wp:positionV relativeFrom="page">
                  <wp:posOffset>5922010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07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ABCA7" w14:textId="77777777"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63641DBF" w14:textId="77777777" w:rsidR="007C2F99" w:rsidRDefault="00A442FA">
                            <w:pPr>
                              <w:pStyle w:val="BodyText-Light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68" type="#_x0000_t202" style="position:absolute;margin-left:311.25pt;margin-top:466.3pt;width:180pt;height:46.8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" filled="f" stroked="f">
                <v:textbox inset=",0,,0">
                  <w:txbxContent>
                    <w:p w14:paraId="373ABCA7" w14:textId="77777777"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63641DBF" w14:textId="77777777" w:rsidR="007C2F99" w:rsidRDefault="00A442FA">
                      <w:pPr>
                        <w:pStyle w:val="BodyText-Light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F9EE0FF" wp14:editId="7D2A653C">
                <wp:simplePos x="0" y="0"/>
                <wp:positionH relativeFrom="page">
                  <wp:posOffset>6358255</wp:posOffset>
                </wp:positionH>
                <wp:positionV relativeFrom="page">
                  <wp:posOffset>5922010</wp:posOffset>
                </wp:positionV>
                <wp:extent cx="365760" cy="274320"/>
                <wp:effectExtent l="0" t="0" r="0" b="5080"/>
                <wp:wrapNone/>
                <wp:docPr id="208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5FC7C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69" type="#_x0000_t202" style="position:absolute;margin-left:500.65pt;margin-top:466.3pt;width:28.8pt;height:21.6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" filled="f" stroked="f">
                <v:textbox inset=",0,,0">
                  <w:txbxContent>
                    <w:p w14:paraId="3725FC7C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E7A9D64" wp14:editId="20F4E311">
                <wp:simplePos x="0" y="0"/>
                <wp:positionH relativeFrom="page">
                  <wp:posOffset>3952875</wp:posOffset>
                </wp:positionH>
                <wp:positionV relativeFrom="page">
                  <wp:posOffset>4956175</wp:posOffset>
                </wp:positionV>
                <wp:extent cx="2286000" cy="508000"/>
                <wp:effectExtent l="0" t="0" r="0" b="0"/>
                <wp:wrapNone/>
                <wp:docPr id="217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F3723" w14:textId="77777777" w:rsidR="00D70A2D" w:rsidRPr="00D70A2D" w:rsidRDefault="00D70A2D" w:rsidP="00D70A2D">
                            <w:pPr>
                              <w:pStyle w:val="Heading1-Light"/>
                              <w:rPr>
                                <w:b/>
                              </w:rPr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070" type="#_x0000_t202" style="position:absolute;margin-left:311.25pt;margin-top:390.25pt;width:180pt;height:40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" filled="f" stroked="f">
                <v:textbox inset=",7.2pt,,7.2pt">
                  <w:txbxContent>
                    <w:p w14:paraId="7A7F3723" w14:textId="77777777" w:rsidR="00D70A2D" w:rsidRPr="00D70A2D" w:rsidRDefault="00D70A2D" w:rsidP="00D70A2D">
                      <w:pPr>
                        <w:pStyle w:val="Heading1-Light"/>
                        <w:rPr>
                          <w:b/>
                        </w:rPr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DB7BF91" wp14:editId="3D3D06F3">
                <wp:simplePos x="0" y="0"/>
                <wp:positionH relativeFrom="page">
                  <wp:posOffset>6358255</wp:posOffset>
                </wp:positionH>
                <wp:positionV relativeFrom="page">
                  <wp:posOffset>6516370</wp:posOffset>
                </wp:positionV>
                <wp:extent cx="365760" cy="274320"/>
                <wp:effectExtent l="0" t="0" r="0" b="5080"/>
                <wp:wrapNone/>
                <wp:docPr id="240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572296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71" type="#_x0000_t202" style="position:absolute;margin-left:500.65pt;margin-top:513.1pt;width:28.8pt;height:21.6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" filled="f" stroked="f">
                <v:textbox inset=",0,,0">
                  <w:txbxContent>
                    <w:p w14:paraId="45572296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407A0E" wp14:editId="69976CDC">
                <wp:simplePos x="0" y="0"/>
                <wp:positionH relativeFrom="page">
                  <wp:posOffset>3952875</wp:posOffset>
                </wp:positionH>
                <wp:positionV relativeFrom="page">
                  <wp:posOffset>6516370</wp:posOffset>
                </wp:positionV>
                <wp:extent cx="2286000" cy="548640"/>
                <wp:effectExtent l="0" t="0" r="0" b="10160"/>
                <wp:wrapTight wrapText="bothSides">
                  <wp:wrapPolygon edited="0">
                    <wp:start x="240" y="0"/>
                    <wp:lineTo x="240" y="21000"/>
                    <wp:lineTo x="21120" y="21000"/>
                    <wp:lineTo x="21120" y="0"/>
                    <wp:lineTo x="240" y="0"/>
                  </wp:wrapPolygon>
                </wp:wrapTight>
                <wp:docPr id="241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6E5C5" w14:textId="77777777"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46F9A097" w14:textId="77777777" w:rsidR="007C2F99" w:rsidRPr="00D70A2D" w:rsidRDefault="007C2F99">
                            <w:pPr>
                              <w:pStyle w:val="BodyText-Light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072" type="#_x0000_t202" style="position:absolute;margin-left:311.25pt;margin-top:513.1pt;width:180pt;height:43.2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" filled="f" stroked="f">
                <v:textbox inset=",0,,0">
                  <w:txbxContent>
                    <w:p w14:paraId="5B96E5C5" w14:textId="77777777"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46F9A097" w14:textId="77777777" w:rsidR="007C2F99" w:rsidRPr="00D70A2D" w:rsidRDefault="007C2F99">
                      <w:pPr>
                        <w:pStyle w:val="BodyText-Light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13824D6" wp14:editId="11EA1BAF">
                <wp:simplePos x="0" y="0"/>
                <wp:positionH relativeFrom="page">
                  <wp:posOffset>7224395</wp:posOffset>
                </wp:positionH>
                <wp:positionV relativeFrom="page">
                  <wp:posOffset>6527165</wp:posOffset>
                </wp:positionV>
                <wp:extent cx="2286000" cy="548640"/>
                <wp:effectExtent l="0" t="0" r="0" b="10160"/>
                <wp:wrapTight wrapText="bothSides">
                  <wp:wrapPolygon edited="0">
                    <wp:start x="240" y="0"/>
                    <wp:lineTo x="240" y="21000"/>
                    <wp:lineTo x="21120" y="21000"/>
                    <wp:lineTo x="21120" y="0"/>
                    <wp:lineTo x="240" y="0"/>
                  </wp:wrapPolygon>
                </wp:wrapTight>
                <wp:docPr id="24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50EEA" w14:textId="77777777" w:rsidR="000E06C1" w:rsidRDefault="000E06C1" w:rsidP="000E06C1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5FF9F981" w14:textId="77777777" w:rsidR="007C2F99" w:rsidRPr="000E06C1" w:rsidRDefault="007C2F99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073" type="#_x0000_t202" style="position:absolute;margin-left:568.85pt;margin-top:513.95pt;width:180pt;height:43.2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" filled="f" stroked="f">
                <v:textbox inset=",0,,0">
                  <w:txbxContent>
                    <w:p w14:paraId="20650EEA" w14:textId="77777777" w:rsidR="000E06C1" w:rsidRDefault="000E06C1" w:rsidP="000E06C1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5FF9F981" w14:textId="77777777" w:rsidR="007C2F99" w:rsidRPr="000E06C1" w:rsidRDefault="007C2F99">
                      <w:pPr>
                        <w:pStyle w:val="a7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34B874" wp14:editId="4A95169A">
                <wp:simplePos x="0" y="0"/>
                <wp:positionH relativeFrom="page">
                  <wp:posOffset>9642475</wp:posOffset>
                </wp:positionH>
                <wp:positionV relativeFrom="page">
                  <wp:posOffset>6527165</wp:posOffset>
                </wp:positionV>
                <wp:extent cx="365760" cy="274320"/>
                <wp:effectExtent l="0" t="0" r="0" b="5080"/>
                <wp:wrapNone/>
                <wp:docPr id="242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1E2F7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074" type="#_x0000_t202" style="position:absolute;margin-left:759.25pt;margin-top:513.95pt;width:28.8pt;height:21.6pt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" filled="f" stroked="f">
                <v:textbox inset=",0,,0">
                  <w:txbxContent>
                    <w:p w14:paraId="6BB1E2F7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90F154" wp14:editId="5787061F">
                <wp:simplePos x="0" y="0"/>
                <wp:positionH relativeFrom="page">
                  <wp:posOffset>9642475</wp:posOffset>
                </wp:positionH>
                <wp:positionV relativeFrom="page">
                  <wp:posOffset>5932805</wp:posOffset>
                </wp:positionV>
                <wp:extent cx="365760" cy="274320"/>
                <wp:effectExtent l="0" t="0" r="0" b="5080"/>
                <wp:wrapNone/>
                <wp:docPr id="233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3DCD8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075" type="#_x0000_t202" style="position:absolute;margin-left:759.25pt;margin-top:467.15pt;width:28.8pt;height:21.6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" filled="f" stroked="f">
                <v:textbox inset=",0,,0">
                  <w:txbxContent>
                    <w:p w14:paraId="67D3DCD8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202AE99" wp14:editId="6BF10D87">
                <wp:simplePos x="0" y="0"/>
                <wp:positionH relativeFrom="page">
                  <wp:posOffset>7224395</wp:posOffset>
                </wp:positionH>
                <wp:positionV relativeFrom="page">
                  <wp:posOffset>5932805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32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5B215" w14:textId="77777777" w:rsidR="000E06C1" w:rsidRDefault="000E06C1" w:rsidP="000E06C1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57CDA426" w14:textId="77777777" w:rsidR="007C2F99" w:rsidRDefault="00A442FA">
                            <w:pPr>
                              <w:pStyle w:val="a7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76" type="#_x0000_t202" style="position:absolute;margin-left:568.85pt;margin-top:467.15pt;width:180pt;height:46.8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" filled="f" stroked="f">
                <v:textbox inset=",0,,0">
                  <w:txbxContent>
                    <w:p w14:paraId="4745B215" w14:textId="77777777" w:rsidR="000E06C1" w:rsidRDefault="000E06C1" w:rsidP="000E06C1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57CDA426" w14:textId="77777777" w:rsidR="007C2F99" w:rsidRDefault="00A442FA">
                      <w:pPr>
                        <w:pStyle w:val="a7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A0EE41" wp14:editId="4DE0F0FB">
                <wp:simplePos x="0" y="0"/>
                <wp:positionH relativeFrom="page">
                  <wp:posOffset>7224395</wp:posOffset>
                </wp:positionH>
                <wp:positionV relativeFrom="page">
                  <wp:posOffset>5474970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31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6CD5DB" w14:textId="77777777" w:rsidR="000E06C1" w:rsidRDefault="000E06C1" w:rsidP="000E06C1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1D550C8D" w14:textId="77777777" w:rsidR="007C2F99" w:rsidRDefault="00A442FA">
                            <w:pPr>
                              <w:pStyle w:val="a7"/>
                            </w:pPr>
                            <w:r>
                              <w:rPr>
                                <w:lang w:val="zh-CN"/>
                              </w:rPr>
                              <w:t>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77" type="#_x0000_t202" style="position:absolute;margin-left:568.85pt;margin-top:431.1pt;width:180pt;height:36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" filled="f" stroked="f">
                <v:textbox inset=",0,,0">
                  <w:txbxContent>
                    <w:p w14:paraId="4F6CD5DB" w14:textId="77777777" w:rsidR="000E06C1" w:rsidRDefault="000E06C1" w:rsidP="000E06C1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1D550C8D" w14:textId="77777777" w:rsidR="007C2F99" w:rsidRDefault="00A442FA">
                      <w:pPr>
                        <w:pStyle w:val="a7"/>
                      </w:pPr>
                      <w:r>
                        <w:rPr>
                          <w:lang w:val="zh-CN"/>
                        </w:rPr>
                        <w:t>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9899DF5" wp14:editId="3F7D9280">
                <wp:simplePos x="0" y="0"/>
                <wp:positionH relativeFrom="page">
                  <wp:posOffset>9642475</wp:posOffset>
                </wp:positionH>
                <wp:positionV relativeFrom="page">
                  <wp:posOffset>5474970</wp:posOffset>
                </wp:positionV>
                <wp:extent cx="365760" cy="274320"/>
                <wp:effectExtent l="0" t="0" r="0" b="5080"/>
                <wp:wrapNone/>
                <wp:docPr id="23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696ABE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078" type="#_x0000_t202" style="position:absolute;margin-left:759.25pt;margin-top:431.1pt;width:28.8pt;height:21.6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" filled="f" stroked="f">
                <v:textbox inset=",0,,0">
                  <w:txbxContent>
                    <w:p w14:paraId="42696ABE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F6A11D0" wp14:editId="333A462F">
                <wp:simplePos x="0" y="0"/>
                <wp:positionH relativeFrom="page">
                  <wp:posOffset>7224395</wp:posOffset>
                </wp:positionH>
                <wp:positionV relativeFrom="page">
                  <wp:posOffset>4509770</wp:posOffset>
                </wp:positionV>
                <wp:extent cx="2286000" cy="508000"/>
                <wp:effectExtent l="0" t="0" r="0" b="0"/>
                <wp:wrapNone/>
                <wp:docPr id="22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226B6" w14:textId="77777777" w:rsidR="007C2F99" w:rsidRPr="000E06C1" w:rsidRDefault="000E06C1">
                            <w:pPr>
                              <w:pStyle w:val="1"/>
                              <w:rPr>
                                <w:b/>
                              </w:rPr>
                            </w:pPr>
                            <w:r w:rsidRPr="000E06C1">
                              <w:rPr>
                                <w:rFonts w:hint="eastAsia"/>
                                <w:b/>
                                <w:lang w:val="zh-CN"/>
                              </w:rPr>
                              <w:t>折页册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079" type="#_x0000_t202" style="position:absolute;margin-left:568.85pt;margin-top:355.1pt;width:180pt;height:40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" filled="f" stroked="f">
                <v:textbox inset=",7.2pt,,7.2pt">
                  <w:txbxContent>
                    <w:p w14:paraId="27C226B6" w14:textId="77777777" w:rsidR="007C2F99" w:rsidRPr="000E06C1" w:rsidRDefault="000E06C1">
                      <w:pPr>
                        <w:pStyle w:val="1"/>
                        <w:rPr>
                          <w:b/>
                        </w:rPr>
                      </w:pPr>
                      <w:r w:rsidRPr="000E06C1">
                        <w:rPr>
                          <w:rFonts w:hint="eastAsia"/>
                          <w:b/>
                          <w:lang w:val="zh-CN"/>
                        </w:rPr>
                        <w:t>折页册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A348F2" wp14:editId="5C325DE1">
                <wp:simplePos x="0" y="0"/>
                <wp:positionH relativeFrom="page">
                  <wp:posOffset>7211695</wp:posOffset>
                </wp:positionH>
                <wp:positionV relativeFrom="page">
                  <wp:posOffset>5017770</wp:posOffset>
                </wp:positionV>
                <wp:extent cx="2743200" cy="457200"/>
                <wp:effectExtent l="0" t="0" r="0" b="0"/>
                <wp:wrapTight wrapText="bothSides">
                  <wp:wrapPolygon edited="0">
                    <wp:start x="200" y="0"/>
                    <wp:lineTo x="200" y="20400"/>
                    <wp:lineTo x="21200" y="20400"/>
                    <wp:lineTo x="21200" y="0"/>
                    <wp:lineTo x="200" y="0"/>
                  </wp:wrapPolygon>
                </wp:wrapTight>
                <wp:docPr id="22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5B9E84" w14:textId="77777777" w:rsidR="000E06C1" w:rsidRDefault="000E06C1" w:rsidP="000E06C1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1FDD059F" w14:textId="77777777" w:rsidR="007C2F99" w:rsidRDefault="00A442FA">
                            <w:proofErr w:type="spellStart"/>
                            <w:proofErr w:type="gramStart"/>
                            <w:r w:rsidRPr="00D70A2D">
                              <w:rPr>
                                <w:color w:val="43541D"/>
                                <w:sz w:val="20"/>
                              </w:rPr>
                              <w:t>auctor</w:t>
                            </w:r>
                            <w:proofErr w:type="spellEnd"/>
                            <w:proofErr w:type="gramEnd"/>
                            <w:r w:rsidRPr="00D70A2D">
                              <w:rPr>
                                <w:color w:val="43541D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D70A2D">
                              <w:rPr>
                                <w:color w:val="43541D"/>
                                <w:sz w:val="20"/>
                              </w:rPr>
                              <w:t>metus</w:t>
                            </w:r>
                            <w:proofErr w:type="spellEnd"/>
                            <w:r w:rsidRPr="00D70A2D">
                              <w:rPr>
                                <w:color w:val="43541D"/>
                                <w:sz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080" type="#_x0000_t202" style="position:absolute;margin-left:567.85pt;margin-top:395.1pt;width:3in;height:36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" filled="f" stroked="f">
                <v:textbox inset=",0,,0">
                  <w:txbxContent>
                    <w:p w14:paraId="525B9E84" w14:textId="77777777" w:rsidR="000E06C1" w:rsidRDefault="000E06C1" w:rsidP="000E06C1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1FDD059F" w14:textId="77777777" w:rsidR="007C2F99" w:rsidRDefault="00A442FA">
                      <w:proofErr w:type="spellStart"/>
                      <w:proofErr w:type="gramStart"/>
                      <w:r w:rsidRPr="00D70A2D">
                        <w:rPr>
                          <w:color w:val="43541D"/>
                          <w:sz w:val="20"/>
                        </w:rPr>
                        <w:t>auctor</w:t>
                      </w:r>
                      <w:proofErr w:type="spellEnd"/>
                      <w:proofErr w:type="gramEnd"/>
                      <w:r w:rsidRPr="00D70A2D">
                        <w:rPr>
                          <w:color w:val="43541D"/>
                          <w:sz w:val="20"/>
                        </w:rPr>
                        <w:t xml:space="preserve"> </w:t>
                      </w:r>
                      <w:proofErr w:type="spellStart"/>
                      <w:r w:rsidRPr="00D70A2D">
                        <w:rPr>
                          <w:color w:val="43541D"/>
                          <w:sz w:val="20"/>
                        </w:rPr>
                        <w:t>metus</w:t>
                      </w:r>
                      <w:proofErr w:type="spellEnd"/>
                      <w:r w:rsidRPr="00D70A2D">
                        <w:rPr>
                          <w:color w:val="43541D"/>
                          <w:sz w:val="20"/>
                        </w:rPr>
                        <w:t xml:space="preserve">.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486525" wp14:editId="5B5CFF34">
                <wp:simplePos x="0" y="0"/>
                <wp:positionH relativeFrom="page">
                  <wp:posOffset>3086735</wp:posOffset>
                </wp:positionH>
                <wp:positionV relativeFrom="page">
                  <wp:posOffset>4975860</wp:posOffset>
                </wp:positionV>
                <wp:extent cx="365760" cy="274320"/>
                <wp:effectExtent l="0" t="0" r="0" b="5080"/>
                <wp:wrapNone/>
                <wp:docPr id="221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B8B6E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81" type="#_x0000_t202" style="position:absolute;margin-left:243.05pt;margin-top:391.8pt;width:28.8pt;height:21.6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" filled="f" stroked="f">
                <v:textbox inset=",0,,0">
                  <w:txbxContent>
                    <w:p w14:paraId="529B8B6E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B741AA" wp14:editId="265ECD15">
                <wp:simplePos x="0" y="0"/>
                <wp:positionH relativeFrom="page">
                  <wp:posOffset>668655</wp:posOffset>
                </wp:positionH>
                <wp:positionV relativeFrom="page">
                  <wp:posOffset>4451350</wp:posOffset>
                </wp:positionV>
                <wp:extent cx="2286000" cy="508000"/>
                <wp:effectExtent l="0" t="0" r="0" b="0"/>
                <wp:wrapNone/>
                <wp:docPr id="22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1F2BA" w14:textId="77777777" w:rsidR="000E06C1" w:rsidRDefault="000E06C1" w:rsidP="000E06C1">
                            <w:pPr>
                              <w:pStyle w:val="1"/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  <w:p w14:paraId="5219ABA7" w14:textId="77777777" w:rsidR="007C2F99" w:rsidRDefault="007C2F99">
                            <w:pPr>
                              <w:pStyle w:val="1"/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82" type="#_x0000_t202" style="position:absolute;margin-left:52.65pt;margin-top:350.5pt;width:180pt;height:40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" filled="f" stroked="f">
                <v:textbox inset=",7.2pt,,7.2pt">
                  <w:txbxContent>
                    <w:p w14:paraId="3891F2BA" w14:textId="77777777" w:rsidR="000E06C1" w:rsidRDefault="000E06C1" w:rsidP="000E06C1">
                      <w:pPr>
                        <w:pStyle w:val="1"/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  <w:p w14:paraId="5219ABA7" w14:textId="77777777" w:rsidR="007C2F99" w:rsidRDefault="007C2F99">
                      <w:pPr>
                        <w:pStyle w:val="1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EE6C8F" wp14:editId="5EC759D4">
                <wp:simplePos x="0" y="0"/>
                <wp:positionH relativeFrom="page">
                  <wp:posOffset>668655</wp:posOffset>
                </wp:positionH>
                <wp:positionV relativeFrom="page">
                  <wp:posOffset>4975860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23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2DF4B" w14:textId="77777777"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EACEAF4" w14:textId="77777777" w:rsidR="007C2F99" w:rsidRDefault="00A442FA">
                            <w:pPr>
                              <w:pStyle w:val="a7"/>
                            </w:pPr>
                            <w:r>
                              <w:rPr>
                                <w:lang w:val="zh-CN"/>
                              </w:rPr>
                              <w:t xml:space="preserve"> 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7" o:spid="_x0000_s1083" type="#_x0000_t202" style="position:absolute;margin-left:52.65pt;margin-top:391.8pt;width:180pt;height:36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" filled="f" stroked="f">
                <v:textbox inset=",0,,0">
                  <w:txbxContent>
                    <w:p w14:paraId="1432DF4B" w14:textId="77777777"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7EACEAF4" w14:textId="77777777" w:rsidR="007C2F99" w:rsidRDefault="00A442FA">
                      <w:pPr>
                        <w:pStyle w:val="a7"/>
                      </w:pPr>
                      <w:r>
                        <w:rPr>
                          <w:lang w:val="zh-CN"/>
                        </w:rPr>
                        <w:t xml:space="preserve"> 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0CDF67B" wp14:editId="187585B5">
                <wp:simplePos x="0" y="0"/>
                <wp:positionH relativeFrom="page">
                  <wp:posOffset>668655</wp:posOffset>
                </wp:positionH>
                <wp:positionV relativeFrom="page">
                  <wp:posOffset>5433695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24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81900" w14:textId="77777777"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993BE5B" w14:textId="77777777" w:rsidR="007C2F99" w:rsidRDefault="00A442FA">
                            <w:pPr>
                              <w:pStyle w:val="a7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84" type="#_x0000_t202" style="position:absolute;margin-left:52.65pt;margin-top:427.85pt;width:180pt;height:46.8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" filled="f" stroked="f">
                <v:textbox inset=",0,,0">
                  <w:txbxContent>
                    <w:p w14:paraId="09681900" w14:textId="77777777"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7993BE5B" w14:textId="77777777" w:rsidR="007C2F99" w:rsidRDefault="00A442FA">
                      <w:pPr>
                        <w:pStyle w:val="a7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F972CFE" wp14:editId="15A60DFA">
                <wp:simplePos x="0" y="0"/>
                <wp:positionH relativeFrom="page">
                  <wp:posOffset>3086735</wp:posOffset>
                </wp:positionH>
                <wp:positionV relativeFrom="page">
                  <wp:posOffset>5433695</wp:posOffset>
                </wp:positionV>
                <wp:extent cx="365760" cy="274320"/>
                <wp:effectExtent l="0" t="0" r="0" b="5080"/>
                <wp:wrapNone/>
                <wp:docPr id="22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C32F80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85" type="#_x0000_t202" style="position:absolute;margin-left:243.05pt;margin-top:427.85pt;width:28.8pt;height:21.6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" filled="f" stroked="f">
                <v:textbox inset=",0,,0">
                  <w:txbxContent>
                    <w:p w14:paraId="33C32F80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E72F37C" wp14:editId="3AF39059">
                <wp:simplePos x="0" y="0"/>
                <wp:positionH relativeFrom="page">
                  <wp:posOffset>3086735</wp:posOffset>
                </wp:positionH>
                <wp:positionV relativeFrom="page">
                  <wp:posOffset>6028055</wp:posOffset>
                </wp:positionV>
                <wp:extent cx="365760" cy="274320"/>
                <wp:effectExtent l="0" t="0" r="0" b="5080"/>
                <wp:wrapNone/>
                <wp:docPr id="23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8E761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86" type="#_x0000_t202" style="position:absolute;margin-left:243.05pt;margin-top:474.65pt;width:28.8pt;height:21.6pt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" filled="f" stroked="f">
                <v:textbox inset=",0,,0">
                  <w:txbxContent>
                    <w:p w14:paraId="0358E761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F577EE" wp14:editId="6006B7E1">
                <wp:simplePos x="0" y="0"/>
                <wp:positionH relativeFrom="page">
                  <wp:posOffset>668655</wp:posOffset>
                </wp:positionH>
                <wp:positionV relativeFrom="page">
                  <wp:posOffset>6028055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39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63EAE" w14:textId="77777777"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80F57B3" w14:textId="77777777" w:rsidR="007C2F99" w:rsidRPr="00D70A2D" w:rsidRDefault="007C2F99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87" type="#_x0000_t202" style="position:absolute;margin-left:52.65pt;margin-top:474.65pt;width:180pt;height:46.8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" filled="f" stroked="f">
                <v:textbox inset=",0,,0">
                  <w:txbxContent>
                    <w:p w14:paraId="1C363EAE" w14:textId="77777777"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680F57B3" w14:textId="77777777" w:rsidR="007C2F99" w:rsidRPr="00D70A2D" w:rsidRDefault="007C2F99">
                      <w:pPr>
                        <w:pStyle w:val="a7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C92B72" wp14:editId="4C94A628">
                <wp:simplePos x="0" y="0"/>
                <wp:positionH relativeFrom="page">
                  <wp:posOffset>6358255</wp:posOffset>
                </wp:positionH>
                <wp:positionV relativeFrom="page">
                  <wp:posOffset>3291840</wp:posOffset>
                </wp:positionV>
                <wp:extent cx="365760" cy="274320"/>
                <wp:effectExtent l="0" t="0" r="0" b="5080"/>
                <wp:wrapNone/>
                <wp:docPr id="21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480FD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88" type="#_x0000_t202" style="position:absolute;margin-left:500.65pt;margin-top:259.2pt;width:28.8pt;height:21.6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" filled="f" stroked="f">
                <v:textbox inset=",0,,0">
                  <w:txbxContent>
                    <w:p w14:paraId="4F3480FD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DB71C2D" wp14:editId="74C0EDC5">
                <wp:simplePos x="0" y="0"/>
                <wp:positionH relativeFrom="page">
                  <wp:posOffset>6358255</wp:posOffset>
                </wp:positionH>
                <wp:positionV relativeFrom="page">
                  <wp:posOffset>2834005</wp:posOffset>
                </wp:positionV>
                <wp:extent cx="365760" cy="274320"/>
                <wp:effectExtent l="0" t="0" r="0" b="5080"/>
                <wp:wrapNone/>
                <wp:docPr id="215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865A0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89" type="#_x0000_t202" style="position:absolute;margin-left:500.65pt;margin-top:223.15pt;width:28.8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" filled="f" stroked="f">
                <v:textbox inset=",0,,0">
                  <w:txbxContent>
                    <w:p w14:paraId="790865A0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6E8F7C" wp14:editId="348357B2">
                <wp:simplePos x="0" y="0"/>
                <wp:positionH relativeFrom="page">
                  <wp:posOffset>3940175</wp:posOffset>
                </wp:positionH>
                <wp:positionV relativeFrom="page">
                  <wp:posOffset>4544060</wp:posOffset>
                </wp:positionV>
                <wp:extent cx="2743200" cy="457200"/>
                <wp:effectExtent l="0" t="0" r="0" b="0"/>
                <wp:wrapTight wrapText="bothSides">
                  <wp:wrapPolygon edited="0">
                    <wp:start x="200" y="0"/>
                    <wp:lineTo x="200" y="20400"/>
                    <wp:lineTo x="21200" y="20400"/>
                    <wp:lineTo x="21200" y="0"/>
                    <wp:lineTo x="200" y="0"/>
                  </wp:wrapPolygon>
                </wp:wrapTight>
                <wp:docPr id="216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FADC38" w14:textId="77777777" w:rsidR="007C2F99" w:rsidRDefault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090" type="#_x0000_t202" style="position:absolute;margin-left:310.25pt;margin-top:357.8pt;width:3in;height:36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" filled="f" stroked="f">
                <v:textbox inset=",0,,0">
                  <w:txbxContent>
                    <w:p w14:paraId="07FADC38" w14:textId="77777777" w:rsidR="007C2F99" w:rsidRDefault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  <w:b/>
                        </w:rPr>
                        <w:t>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DC824BA" wp14:editId="7235BDF9">
                <wp:simplePos x="0" y="0"/>
                <wp:positionH relativeFrom="page">
                  <wp:posOffset>3952875</wp:posOffset>
                </wp:positionH>
                <wp:positionV relativeFrom="page">
                  <wp:posOffset>2324100</wp:posOffset>
                </wp:positionV>
                <wp:extent cx="2286000" cy="508000"/>
                <wp:effectExtent l="0" t="0" r="0" b="0"/>
                <wp:wrapNone/>
                <wp:docPr id="218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CDD49" w14:textId="77777777" w:rsidR="007C2F99" w:rsidRPr="00D70A2D" w:rsidRDefault="00D70A2D">
                            <w:pPr>
                              <w:pStyle w:val="Heading1-Light"/>
                              <w:rPr>
                                <w:b/>
                              </w:rPr>
                            </w:pPr>
                            <w:bookmarkStart w:id="12" w:name="OLE_LINK5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bookmarkEnd w:id="12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91" type="#_x0000_t202" style="position:absolute;margin-left:311.25pt;margin-top:183pt;width:180pt;height:40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" filled="f" stroked="f">
                <v:textbox inset=",7.2pt,,7.2pt">
                  <w:txbxContent>
                    <w:p w14:paraId="2D2CDD49" w14:textId="77777777" w:rsidR="007C2F99" w:rsidRPr="00D70A2D" w:rsidRDefault="00D70A2D">
                      <w:pPr>
                        <w:pStyle w:val="Heading1-Light"/>
                        <w:rPr>
                          <w:b/>
                        </w:rPr>
                      </w:pPr>
                      <w:bookmarkStart w:id="13" w:name="OLE_LINK5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bookmarkEnd w:id="13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2C5E176" wp14:editId="4C6723D7">
                <wp:simplePos x="0" y="0"/>
                <wp:positionH relativeFrom="page">
                  <wp:posOffset>3952875</wp:posOffset>
                </wp:positionH>
                <wp:positionV relativeFrom="page">
                  <wp:posOffset>2834005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19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51C24B" w14:textId="77777777"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4597AD55" w14:textId="77777777" w:rsidR="007C2F99" w:rsidRDefault="00A442FA">
                            <w:pPr>
                              <w:pStyle w:val="BodyText-Light"/>
                            </w:pPr>
                            <w:r>
                              <w:rPr>
                                <w:lang w:val="zh-CN"/>
                              </w:rPr>
                              <w:t xml:space="preserve"> tristique mi.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1" o:spid="_x0000_s1092" type="#_x0000_t202" style="position:absolute;margin-left:311.25pt;margin-top:223.15pt;width:180pt;height:36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" filled="f" stroked="f">
                <v:textbox inset=",0,,0">
                  <w:txbxContent>
                    <w:p w14:paraId="7251C24B" w14:textId="77777777"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4597AD55" w14:textId="77777777" w:rsidR="007C2F99" w:rsidRDefault="00A442FA">
                      <w:pPr>
                        <w:pStyle w:val="BodyText-Light"/>
                      </w:pPr>
                      <w:r>
                        <w:rPr>
                          <w:lang w:val="zh-CN"/>
                        </w:rPr>
                        <w:t xml:space="preserve"> tristique mi.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D6BCE2" wp14:editId="6818F268">
                <wp:simplePos x="0" y="0"/>
                <wp:positionH relativeFrom="page">
                  <wp:posOffset>3952875</wp:posOffset>
                </wp:positionH>
                <wp:positionV relativeFrom="page">
                  <wp:posOffset>3291840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20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0EA5ED" w14:textId="77777777" w:rsidR="00D70A2D" w:rsidRDefault="00D70A2D" w:rsidP="00D70A2D">
                            <w:pPr>
                              <w:pStyle w:val="BodyText-Light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p w14:paraId="14005D7A" w14:textId="77777777" w:rsidR="007C2F99" w:rsidRDefault="00A442FA">
                            <w:pPr>
                              <w:pStyle w:val="BodyText-Light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093" type="#_x0000_t202" style="position:absolute;margin-left:311.25pt;margin-top:259.2pt;width:180pt;height:46.8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" filled="f" stroked="f">
                <v:textbox inset=",0,,0">
                  <w:txbxContent>
                    <w:p w14:paraId="730EA5ED" w14:textId="77777777" w:rsidR="00D70A2D" w:rsidRDefault="00D70A2D" w:rsidP="00D70A2D">
                      <w:pPr>
                        <w:pStyle w:val="BodyText-Light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p w14:paraId="14005D7A" w14:textId="77777777" w:rsidR="007C2F99" w:rsidRDefault="00A442FA">
                      <w:pPr>
                        <w:pStyle w:val="BodyText-Light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018647D" wp14:editId="62D3C7AE">
                <wp:simplePos x="0" y="0"/>
                <wp:positionH relativeFrom="page">
                  <wp:posOffset>3952875</wp:posOffset>
                </wp:positionH>
                <wp:positionV relativeFrom="page">
                  <wp:posOffset>3886200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36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8D5F8" w14:textId="77777777" w:rsidR="00D70A2D" w:rsidRDefault="00D70A2D" w:rsidP="00D70A2D">
                            <w:pPr>
                              <w:pStyle w:val="BodyText-Light"/>
                            </w:pPr>
                            <w:bookmarkStart w:id="14" w:name="OLE_LINK14"/>
                            <w:bookmarkStart w:id="15" w:name="OLE_LINK15"/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lang w:val="zh-CN"/>
                              </w:rPr>
                              <w:t>.</w:t>
                            </w:r>
                          </w:p>
                          <w:bookmarkEnd w:id="14"/>
                          <w:bookmarkEnd w:id="15"/>
                          <w:p w14:paraId="35C57784" w14:textId="77777777" w:rsidR="007C2F99" w:rsidRDefault="00A442FA">
                            <w:pPr>
                              <w:pStyle w:val="BodyText-Light"/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94" type="#_x0000_t202" style="position:absolute;margin-left:311.25pt;margin-top:306pt;width:180pt;height:46.8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" filled="f" stroked="f">
                <v:textbox inset=",0,,0">
                  <w:txbxContent>
                    <w:p w14:paraId="6AC8D5F8" w14:textId="77777777" w:rsidR="00D70A2D" w:rsidRDefault="00D70A2D" w:rsidP="00D70A2D">
                      <w:pPr>
                        <w:pStyle w:val="BodyText-Light"/>
                      </w:pPr>
                      <w:bookmarkStart w:id="16" w:name="OLE_LINK14"/>
                      <w:bookmarkStart w:id="17" w:name="OLE_LINK15"/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lang w:val="zh-CN"/>
                        </w:rPr>
                        <w:t>.</w:t>
                      </w:r>
                    </w:p>
                    <w:bookmarkEnd w:id="16"/>
                    <w:bookmarkEnd w:id="17"/>
                    <w:p w14:paraId="35C57784" w14:textId="77777777" w:rsidR="007C2F99" w:rsidRDefault="00A442FA">
                      <w:pPr>
                        <w:pStyle w:val="BodyText-Light"/>
                      </w:pPr>
                      <w:r>
                        <w:rPr>
                          <w:lang w:val="zh-CN"/>
                        </w:rPr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047DB" wp14:editId="2CF1A11C">
                <wp:simplePos x="0" y="0"/>
                <wp:positionH relativeFrom="page">
                  <wp:posOffset>6358255</wp:posOffset>
                </wp:positionH>
                <wp:positionV relativeFrom="page">
                  <wp:posOffset>3886200</wp:posOffset>
                </wp:positionV>
                <wp:extent cx="365760" cy="274320"/>
                <wp:effectExtent l="0" t="0" r="0" b="5080"/>
                <wp:wrapNone/>
                <wp:docPr id="23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FB449" w14:textId="77777777" w:rsidR="007C2F99" w:rsidRDefault="00A442FA">
                            <w:pPr>
                              <w:pStyle w:val="BodyTextR-L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95" type="#_x0000_t202" style="position:absolute;margin-left:500.65pt;margin-top:306pt;width:28.8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" filled="f" stroked="f">
                <v:textbox inset=",0,,0">
                  <w:txbxContent>
                    <w:p w14:paraId="16DFB449" w14:textId="77777777" w:rsidR="007C2F99" w:rsidRDefault="00A442FA">
                      <w:pPr>
                        <w:pStyle w:val="BodyTextR-L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BE6F16" wp14:editId="40B87682">
                <wp:simplePos x="0" y="0"/>
                <wp:positionH relativeFrom="page">
                  <wp:posOffset>7224395</wp:posOffset>
                </wp:positionH>
                <wp:positionV relativeFrom="page">
                  <wp:posOffset>4033520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199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A9246" w14:textId="77777777"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14:paraId="6AEA6636" w14:textId="77777777" w:rsidR="007C2F99" w:rsidRPr="000E06C1" w:rsidRDefault="007C2F99" w:rsidP="000E06C1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096" type="#_x0000_t202" style="position:absolute;margin-left:568.85pt;margin-top:317.6pt;width:180pt;height:18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" filled="f" stroked="f">
                <v:textbox inset=",0,,0">
                  <w:txbxContent>
                    <w:p w14:paraId="5E9A9246" w14:textId="77777777"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14:paraId="6AEA6636" w14:textId="77777777" w:rsidR="007C2F99" w:rsidRPr="000E06C1" w:rsidRDefault="007C2F99" w:rsidP="000E06C1"/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FA7390E" wp14:editId="4D44DA80">
                <wp:simplePos x="0" y="0"/>
                <wp:positionH relativeFrom="page">
                  <wp:posOffset>7224395</wp:posOffset>
                </wp:positionH>
                <wp:positionV relativeFrom="page">
                  <wp:posOffset>2846705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D29D6" w14:textId="77777777" w:rsidR="007C2F99" w:rsidRDefault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97" type="#_x0000_t202" style="position:absolute;margin-left:568.85pt;margin-top:224.15pt;width:180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" filled="f" stroked="f">
                <v:textbox inset=",0,,0">
                  <w:txbxContent>
                    <w:p w14:paraId="2B4D29D6" w14:textId="77777777" w:rsidR="007C2F99" w:rsidRDefault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57F499F" wp14:editId="5F3852E5">
                <wp:simplePos x="0" y="0"/>
                <wp:positionH relativeFrom="page">
                  <wp:posOffset>7224395</wp:posOffset>
                </wp:positionH>
                <wp:positionV relativeFrom="page">
                  <wp:posOffset>3089910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1" name="Text 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80163" w14:textId="77777777"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14:paraId="4409EDB5" w14:textId="77777777" w:rsidR="007C2F99" w:rsidRDefault="007C2F99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3" o:spid="_x0000_s1098" type="#_x0000_t202" style="position:absolute;margin-left:568.85pt;margin-top:243.3pt;width:180pt;height:18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6Z47cCAAC9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" filled="f" stroked="f">
                <v:textbox inset=",0,,0">
                  <w:txbxContent>
                    <w:p w14:paraId="2F680163" w14:textId="77777777"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14:paraId="4409EDB5" w14:textId="77777777" w:rsidR="007C2F99" w:rsidRDefault="007C2F99">
                      <w:pPr>
                        <w:pStyle w:val="a7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D0F7E2" wp14:editId="01C240AB">
                <wp:simplePos x="0" y="0"/>
                <wp:positionH relativeFrom="page">
                  <wp:posOffset>7224395</wp:posOffset>
                </wp:positionH>
                <wp:positionV relativeFrom="page">
                  <wp:posOffset>3318510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2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B907FD" w14:textId="77777777"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14:paraId="61746779" w14:textId="77777777" w:rsidR="007C2F99" w:rsidRDefault="007C2F99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099" type="#_x0000_t202" style="position:absolute;margin-left:568.85pt;margin-top:261.3pt;width:180pt;height:18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QKwrcCAAC8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" filled="f" stroked="f">
                <v:textbox inset=",0,,0">
                  <w:txbxContent>
                    <w:p w14:paraId="7CB907FD" w14:textId="77777777"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14:paraId="61746779" w14:textId="77777777" w:rsidR="007C2F99" w:rsidRDefault="007C2F99">
                      <w:pPr>
                        <w:pStyle w:val="a7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379001" wp14:editId="329C2C77">
                <wp:simplePos x="0" y="0"/>
                <wp:positionH relativeFrom="page">
                  <wp:posOffset>7224395</wp:posOffset>
                </wp:positionH>
                <wp:positionV relativeFrom="page">
                  <wp:posOffset>3561715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3" name="Text 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18169" w14:textId="77777777"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14:paraId="31DE9228" w14:textId="77777777" w:rsidR="007C2F99" w:rsidRPr="000E06C1" w:rsidRDefault="007C2F99" w:rsidP="000E06C1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9" o:spid="_x0000_s1100" type="#_x0000_t202" style="position:absolute;margin-left:568.85pt;margin-top:280.45pt;width:180pt;height:18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2mGLgCAAC9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" filled="f" stroked="f">
                <v:textbox inset=",0,,0">
                  <w:txbxContent>
                    <w:p w14:paraId="60518169" w14:textId="77777777"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14:paraId="31DE9228" w14:textId="77777777" w:rsidR="007C2F99" w:rsidRPr="000E06C1" w:rsidRDefault="007C2F99" w:rsidP="000E06C1"/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C62A141" wp14:editId="5ED11427">
                <wp:simplePos x="0" y="0"/>
                <wp:positionH relativeFrom="page">
                  <wp:posOffset>7224395</wp:posOffset>
                </wp:positionH>
                <wp:positionV relativeFrom="page">
                  <wp:posOffset>3790315</wp:posOffset>
                </wp:positionV>
                <wp:extent cx="2286000" cy="228600"/>
                <wp:effectExtent l="0" t="0" r="0" b="0"/>
                <wp:wrapTight wrapText="bothSides">
                  <wp:wrapPolygon edited="0">
                    <wp:start x="240" y="0"/>
                    <wp:lineTo x="240" y="19200"/>
                    <wp:lineTo x="21120" y="19200"/>
                    <wp:lineTo x="21120" y="0"/>
                    <wp:lineTo x="240" y="0"/>
                  </wp:wrapPolygon>
                </wp:wrapTight>
                <wp:docPr id="204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0F340" w14:textId="77777777" w:rsidR="000E06C1" w:rsidRDefault="000E06C1" w:rsidP="000E06C1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  <w:p w14:paraId="0B10AEE0" w14:textId="77777777" w:rsidR="007C2F99" w:rsidRPr="000E06C1" w:rsidRDefault="007C2F99" w:rsidP="000E06C1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101" type="#_x0000_t202" style="position:absolute;margin-left:568.85pt;margin-top:298.45pt;width:180pt;height:18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" filled="f" stroked="f">
                <v:textbox inset=",0,,0">
                  <w:txbxContent>
                    <w:p w14:paraId="20D0F340" w14:textId="77777777" w:rsidR="000E06C1" w:rsidRDefault="000E06C1" w:rsidP="000E06C1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  <w:p w14:paraId="0B10AEE0" w14:textId="77777777" w:rsidR="007C2F99" w:rsidRPr="000E06C1" w:rsidRDefault="007C2F99" w:rsidP="000E06C1"/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FEF855" wp14:editId="71899863">
                <wp:simplePos x="0" y="0"/>
                <wp:positionH relativeFrom="page">
                  <wp:posOffset>7224395</wp:posOffset>
                </wp:positionH>
                <wp:positionV relativeFrom="page">
                  <wp:posOffset>2324100</wp:posOffset>
                </wp:positionV>
                <wp:extent cx="2286000" cy="508000"/>
                <wp:effectExtent l="0" t="0" r="0" b="0"/>
                <wp:wrapNone/>
                <wp:docPr id="227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23162" w14:textId="77777777" w:rsidR="007C2F99" w:rsidRPr="000E06C1" w:rsidRDefault="000E06C1">
                            <w:pPr>
                              <w:pStyle w:val="1"/>
                              <w:rPr>
                                <w:b/>
                              </w:rPr>
                            </w:pPr>
                            <w:r w:rsidRPr="000E06C1">
                              <w:rPr>
                                <w:rFonts w:hint="eastAsia"/>
                                <w:b/>
                                <w:lang w:val="zh-CN"/>
                              </w:rPr>
                              <w:t>折页册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102" type="#_x0000_t202" style="position:absolute;margin-left:568.85pt;margin-top:183pt;width:180pt;height:40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" filled="f" stroked="f">
                <v:textbox inset=",7.2pt,,7.2pt">
                  <w:txbxContent>
                    <w:p w14:paraId="2E323162" w14:textId="77777777" w:rsidR="007C2F99" w:rsidRPr="000E06C1" w:rsidRDefault="000E06C1">
                      <w:pPr>
                        <w:pStyle w:val="1"/>
                        <w:rPr>
                          <w:b/>
                        </w:rPr>
                      </w:pPr>
                      <w:r w:rsidRPr="000E06C1">
                        <w:rPr>
                          <w:rFonts w:hint="eastAsia"/>
                          <w:b/>
                          <w:lang w:val="zh-CN"/>
                        </w:rPr>
                        <w:t>折页册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A8010E" wp14:editId="363D4FED">
                <wp:simplePos x="0" y="0"/>
                <wp:positionH relativeFrom="page">
                  <wp:posOffset>9629775</wp:posOffset>
                </wp:positionH>
                <wp:positionV relativeFrom="page">
                  <wp:posOffset>3790315</wp:posOffset>
                </wp:positionV>
                <wp:extent cx="365760" cy="247015"/>
                <wp:effectExtent l="0" t="0" r="0" b="6985"/>
                <wp:wrapNone/>
                <wp:docPr id="244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46016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103" type="#_x0000_t202" style="position:absolute;margin-left:758.25pt;margin-top:298.45pt;width:28.8pt;height:19.4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" filled="f" stroked="f">
                <v:textbox inset=",0,,0">
                  <w:txbxContent>
                    <w:p w14:paraId="6A246016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93008C4" wp14:editId="72CD46F4">
                <wp:simplePos x="0" y="0"/>
                <wp:positionH relativeFrom="page">
                  <wp:posOffset>9629775</wp:posOffset>
                </wp:positionH>
                <wp:positionV relativeFrom="page">
                  <wp:posOffset>4033520</wp:posOffset>
                </wp:positionV>
                <wp:extent cx="365760" cy="247015"/>
                <wp:effectExtent l="0" t="0" r="0" b="6985"/>
                <wp:wrapNone/>
                <wp:docPr id="245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25F7F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104" type="#_x0000_t202" style="position:absolute;margin-left:758.25pt;margin-top:317.6pt;width:28.8pt;height:19.4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" filled="f" stroked="f">
                <v:textbox inset=",0,,0">
                  <w:txbxContent>
                    <w:p w14:paraId="2B025F7F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827F33B" wp14:editId="3FAAEA30">
                <wp:simplePos x="0" y="0"/>
                <wp:positionH relativeFrom="page">
                  <wp:posOffset>9629775</wp:posOffset>
                </wp:positionH>
                <wp:positionV relativeFrom="page">
                  <wp:posOffset>2846705</wp:posOffset>
                </wp:positionV>
                <wp:extent cx="365760" cy="247015"/>
                <wp:effectExtent l="0" t="0" r="0" b="6985"/>
                <wp:wrapNone/>
                <wp:docPr id="246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E89C2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105" type="#_x0000_t202" style="position:absolute;margin-left:758.25pt;margin-top:224.15pt;width:28.8pt;height:19.4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" filled="f" stroked="f">
                <v:textbox inset=",0,,0">
                  <w:txbxContent>
                    <w:p w14:paraId="133E89C2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AE6FF6B" wp14:editId="2AE16664">
                <wp:simplePos x="0" y="0"/>
                <wp:positionH relativeFrom="page">
                  <wp:posOffset>9629775</wp:posOffset>
                </wp:positionH>
                <wp:positionV relativeFrom="page">
                  <wp:posOffset>3089910</wp:posOffset>
                </wp:positionV>
                <wp:extent cx="365760" cy="247015"/>
                <wp:effectExtent l="0" t="0" r="0" b="6985"/>
                <wp:wrapNone/>
                <wp:docPr id="247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8DD84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106" type="#_x0000_t202" style="position:absolute;margin-left:758.25pt;margin-top:243.3pt;width:28.8pt;height:19.4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" filled="f" stroked="f">
                <v:textbox inset=",0,,0">
                  <w:txbxContent>
                    <w:p w14:paraId="2E38DD84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421DED9" wp14:editId="426F007A">
                <wp:simplePos x="0" y="0"/>
                <wp:positionH relativeFrom="page">
                  <wp:posOffset>9629775</wp:posOffset>
                </wp:positionH>
                <wp:positionV relativeFrom="page">
                  <wp:posOffset>3318510</wp:posOffset>
                </wp:positionV>
                <wp:extent cx="365760" cy="247015"/>
                <wp:effectExtent l="0" t="0" r="0" b="6985"/>
                <wp:wrapNone/>
                <wp:docPr id="248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B8F31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107" type="#_x0000_t202" style="position:absolute;margin-left:758.25pt;margin-top:261.3pt;width:28.8pt;height:19.4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" filled="f" stroked="f">
                <v:textbox inset=",0,,0">
                  <w:txbxContent>
                    <w:p w14:paraId="755B8F31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7721366" wp14:editId="2E5F0A0C">
                <wp:simplePos x="0" y="0"/>
                <wp:positionH relativeFrom="page">
                  <wp:posOffset>9630410</wp:posOffset>
                </wp:positionH>
                <wp:positionV relativeFrom="page">
                  <wp:posOffset>3561715</wp:posOffset>
                </wp:positionV>
                <wp:extent cx="365760" cy="247015"/>
                <wp:effectExtent l="0" t="0" r="0" b="6985"/>
                <wp:wrapNone/>
                <wp:docPr id="249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130E7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108" type="#_x0000_t202" style="position:absolute;margin-left:758.3pt;margin-top:280.45pt;width:28.8pt;height:19.4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" filled="f" stroked="f">
                <v:textbox inset=",0,,0">
                  <w:txbxContent>
                    <w:p w14:paraId="658130E7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11279C" wp14:editId="20293675">
                <wp:simplePos x="0" y="0"/>
                <wp:positionH relativeFrom="page">
                  <wp:posOffset>3086735</wp:posOffset>
                </wp:positionH>
                <wp:positionV relativeFrom="page">
                  <wp:posOffset>3900805</wp:posOffset>
                </wp:positionV>
                <wp:extent cx="365760" cy="274320"/>
                <wp:effectExtent l="0" t="0" r="0" b="5080"/>
                <wp:wrapNone/>
                <wp:docPr id="235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4EE3E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109" type="#_x0000_t202" style="position:absolute;margin-left:243.05pt;margin-top:307.15pt;width:28.8pt;height:21.6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" filled="f" stroked="f">
                <v:textbox inset=",0,,0">
                  <w:txbxContent>
                    <w:p w14:paraId="6A04EE3E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1AF57A" wp14:editId="6D483464">
                <wp:simplePos x="0" y="0"/>
                <wp:positionH relativeFrom="page">
                  <wp:posOffset>668655</wp:posOffset>
                </wp:positionH>
                <wp:positionV relativeFrom="page">
                  <wp:posOffset>3900805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3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E83CF" w14:textId="77777777"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110" type="#_x0000_t202" style="position:absolute;margin-left:52.65pt;margin-top:307.15pt;width:180pt;height:46.8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" filled="f" stroked="f">
                <v:textbox inset=",0,,0">
                  <w:txbxContent>
                    <w:p w14:paraId="306E83CF" w14:textId="77777777"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0ECFD3" wp14:editId="01478FEC">
                <wp:simplePos x="0" y="0"/>
                <wp:positionH relativeFrom="page">
                  <wp:posOffset>3086735</wp:posOffset>
                </wp:positionH>
                <wp:positionV relativeFrom="page">
                  <wp:posOffset>2848610</wp:posOffset>
                </wp:positionV>
                <wp:extent cx="365760" cy="274320"/>
                <wp:effectExtent l="0" t="0" r="0" b="5080"/>
                <wp:wrapNone/>
                <wp:docPr id="21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85CFF3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111" type="#_x0000_t202" style="position:absolute;margin-left:243.05pt;margin-top:224.3pt;width:28.8pt;height:21.6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" filled="f" stroked="f">
                <v:textbox inset=",0,,0">
                  <w:txbxContent>
                    <w:p w14:paraId="5785CFF3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169020A" wp14:editId="2480010B">
                <wp:simplePos x="0" y="0"/>
                <wp:positionH relativeFrom="page">
                  <wp:posOffset>3086735</wp:posOffset>
                </wp:positionH>
                <wp:positionV relativeFrom="page">
                  <wp:posOffset>3306445</wp:posOffset>
                </wp:positionV>
                <wp:extent cx="365760" cy="274320"/>
                <wp:effectExtent l="0" t="0" r="0" b="5080"/>
                <wp:wrapNone/>
                <wp:docPr id="21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6C8C8" w14:textId="77777777" w:rsidR="007C2F99" w:rsidRDefault="00A442FA">
                            <w:pPr>
                              <w:pStyle w:val="BodyTextRight"/>
                            </w:pPr>
                            <w:r>
                              <w:rPr>
                                <w:lang w:val="zh-CN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112" type="#_x0000_t202" style="position:absolute;margin-left:243.05pt;margin-top:260.35pt;width:28.8pt;height:21.6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" filled="f" stroked="f">
                <v:textbox inset=",0,,0">
                  <w:txbxContent>
                    <w:p w14:paraId="41F6C8C8" w14:textId="77777777" w:rsidR="007C2F99" w:rsidRDefault="00A442FA">
                      <w:pPr>
                        <w:pStyle w:val="BodyTextRight"/>
                      </w:pPr>
                      <w:r>
                        <w:rPr>
                          <w:lang w:val="zh-CN"/>
                        </w:rPr>
                        <w:t>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B4C5F1" wp14:editId="7B1AA6EB">
                <wp:simplePos x="0" y="0"/>
                <wp:positionH relativeFrom="page">
                  <wp:posOffset>668655</wp:posOffset>
                </wp:positionH>
                <wp:positionV relativeFrom="page">
                  <wp:posOffset>3306445</wp:posOffset>
                </wp:positionV>
                <wp:extent cx="2286000" cy="594360"/>
                <wp:effectExtent l="0" t="0" r="0" b="15240"/>
                <wp:wrapTight wrapText="bothSides">
                  <wp:wrapPolygon edited="0">
                    <wp:start x="240" y="0"/>
                    <wp:lineTo x="240" y="21231"/>
                    <wp:lineTo x="21120" y="21231"/>
                    <wp:lineTo x="21120" y="0"/>
                    <wp:lineTo x="240" y="0"/>
                  </wp:wrapPolygon>
                </wp:wrapTight>
                <wp:docPr id="21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C45BC" w14:textId="77777777" w:rsidR="00D70A2D" w:rsidRDefault="00D70A2D" w:rsidP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C9BEE72" w14:textId="77777777" w:rsidR="007C2F99" w:rsidRDefault="00A442FA">
                            <w:pPr>
                              <w:pStyle w:val="a7"/>
                            </w:pPr>
                            <w:r w:rsidRPr="00D70A2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113" type="#_x0000_t202" style="position:absolute;margin-left:52.65pt;margin-top:260.35pt;width:180pt;height:46.8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" filled="f" stroked="f">
                <v:textbox inset=",0,,0">
                  <w:txbxContent>
                    <w:p w14:paraId="09CC45BC" w14:textId="77777777" w:rsidR="00D70A2D" w:rsidRDefault="00D70A2D" w:rsidP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7C9BEE72" w14:textId="77777777" w:rsidR="007C2F99" w:rsidRDefault="00A442FA">
                      <w:pPr>
                        <w:pStyle w:val="a7"/>
                      </w:pPr>
                      <w:r w:rsidRPr="00D70A2D">
                        <w:t xml:space="preserve">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829156" wp14:editId="540E75C5">
                <wp:simplePos x="0" y="0"/>
                <wp:positionH relativeFrom="page">
                  <wp:posOffset>668655</wp:posOffset>
                </wp:positionH>
                <wp:positionV relativeFrom="page">
                  <wp:posOffset>2848610</wp:posOffset>
                </wp:positionV>
                <wp:extent cx="2286000" cy="457200"/>
                <wp:effectExtent l="0" t="0" r="0" b="0"/>
                <wp:wrapTight wrapText="bothSides">
                  <wp:wrapPolygon edited="0">
                    <wp:start x="240" y="0"/>
                    <wp:lineTo x="240" y="20400"/>
                    <wp:lineTo x="21120" y="20400"/>
                    <wp:lineTo x="21120" y="0"/>
                    <wp:lineTo x="240" y="0"/>
                  </wp:wrapPolygon>
                </wp:wrapTight>
                <wp:docPr id="210" name="Text 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9F3CC" w14:textId="77777777" w:rsidR="007C2F99" w:rsidRDefault="00D70A2D">
                            <w:pPr>
                              <w:pStyle w:val="a7"/>
                            </w:pPr>
                            <w:r w:rsidRPr="00D70A2D">
                              <w:rPr>
                                <w:rFonts w:hint="eastAsia"/>
                                <w:b/>
                              </w:rPr>
                              <w:t>读者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D70A2D">
                              <w:t>-</w:t>
                            </w:r>
                            <w:r w:rsidRPr="00D70A2D">
                              <w:rPr>
                                <w:rFonts w:hint="eastAsia"/>
                              </w:rPr>
                              <w:t>当读者打开折页册时，这将是他们最先看到的文字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5" o:spid="_x0000_s1114" type="#_x0000_t202" style="position:absolute;margin-left:52.65pt;margin-top:224.3pt;width:180pt;height:36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" filled="f" stroked="f">
                <v:textbox inset=",0,,0">
                  <w:txbxContent>
                    <w:p w14:paraId="7439F3CC" w14:textId="77777777" w:rsidR="007C2F99" w:rsidRDefault="00D70A2D">
                      <w:pPr>
                        <w:pStyle w:val="a7"/>
                      </w:pPr>
                      <w:r w:rsidRPr="00D70A2D">
                        <w:rPr>
                          <w:rFonts w:hint="eastAsia"/>
                          <w:b/>
                        </w:rPr>
                        <w:t>读者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D70A2D">
                        <w:t>-</w:t>
                      </w:r>
                      <w:r w:rsidRPr="00D70A2D">
                        <w:rPr>
                          <w:rFonts w:hint="eastAsia"/>
                        </w:rPr>
                        <w:t>当读者打开折页册时，这将是他们最先看到的文字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A632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C8E520" wp14:editId="3B0ADF4E">
                <wp:simplePos x="0" y="0"/>
                <wp:positionH relativeFrom="page">
                  <wp:posOffset>668655</wp:posOffset>
                </wp:positionH>
                <wp:positionV relativeFrom="page">
                  <wp:posOffset>2338705</wp:posOffset>
                </wp:positionV>
                <wp:extent cx="2286000" cy="508000"/>
                <wp:effectExtent l="0" t="0" r="0" b="0"/>
                <wp:wrapNone/>
                <wp:docPr id="20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FDFF3" w14:textId="77777777" w:rsidR="007C2F99" w:rsidRDefault="00D70A2D">
                            <w:pPr>
                              <w:pStyle w:val="1"/>
                            </w:pPr>
                            <w:r w:rsidRPr="00D70A2D">
                              <w:rPr>
                                <w:rFonts w:hint="eastAsia"/>
                                <w:b/>
                                <w:lang w:val="zh-CN"/>
                              </w:rPr>
                              <w:t>读者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115" type="#_x0000_t202" style="position:absolute;margin-left:52.65pt;margin-top:184.15pt;width:180pt;height:40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" filled="f" stroked="f">
                <v:textbox inset=",7.2pt,,7.2pt">
                  <w:txbxContent>
                    <w:p w14:paraId="460FDFF3" w14:textId="77777777" w:rsidR="007C2F99" w:rsidRDefault="00D70A2D">
                      <w:pPr>
                        <w:pStyle w:val="1"/>
                      </w:pPr>
                      <w:r w:rsidRPr="00D70A2D">
                        <w:rPr>
                          <w:rFonts w:hint="eastAsia"/>
                          <w:b/>
                          <w:lang w:val="zh-CN"/>
                        </w:rPr>
                        <w:t>读者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442FA">
        <w:rPr>
          <w:noProof/>
        </w:rPr>
        <w:drawing>
          <wp:anchor distT="85344" distB="86106" distL="204089" distR="204851" simplePos="0" relativeHeight="251787271" behindDoc="0" locked="0" layoutInCell="0" allowOverlap="1" wp14:anchorId="2B2595A5" wp14:editId="5BEA9A67">
            <wp:simplePos x="0" y="0"/>
            <wp:positionH relativeFrom="page">
              <wp:posOffset>7886954</wp:posOffset>
            </wp:positionH>
            <wp:positionV relativeFrom="page">
              <wp:posOffset>632714</wp:posOffset>
            </wp:positionV>
            <wp:extent cx="1535430" cy="1535430"/>
            <wp:effectExtent l="95250" t="95250" r="102870" b="102870"/>
            <wp:wrapTight wrapText="bothSides">
              <wp:wrapPolygon edited="0">
                <wp:start x="8040" y="-1340"/>
                <wp:lineTo x="804" y="-1072"/>
                <wp:lineTo x="804" y="3216"/>
                <wp:lineTo x="-1340" y="3216"/>
                <wp:lineTo x="-1340" y="15811"/>
                <wp:lineTo x="2948" y="20367"/>
                <wp:lineTo x="7504" y="22511"/>
                <wp:lineTo x="7772" y="22779"/>
                <wp:lineTo x="13935" y="22779"/>
                <wp:lineTo x="14203" y="22511"/>
                <wp:lineTo x="18491" y="20367"/>
                <wp:lineTo x="18759" y="20367"/>
                <wp:lineTo x="21975" y="16079"/>
                <wp:lineTo x="22779" y="12060"/>
                <wp:lineTo x="22779" y="7504"/>
                <wp:lineTo x="20635" y="3216"/>
                <wp:lineTo x="20903" y="2144"/>
                <wp:lineTo x="15543" y="-1072"/>
                <wp:lineTo x="13400" y="-1340"/>
                <wp:lineTo x="8040" y="-1340"/>
              </wp:wrapPolygon>
            </wp:wrapTight>
            <wp:docPr id="64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acehold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53543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6233" distL="204089" distR="204978" simplePos="0" relativeHeight="251787265" behindDoc="0" locked="0" layoutInCell="0" allowOverlap="1" wp14:anchorId="52325BDA" wp14:editId="70FA8C64">
            <wp:simplePos x="0" y="0"/>
            <wp:positionH relativeFrom="page">
              <wp:posOffset>4673854</wp:posOffset>
            </wp:positionH>
            <wp:positionV relativeFrom="page">
              <wp:posOffset>760349</wp:posOffset>
            </wp:positionV>
            <wp:extent cx="1364488" cy="1364488"/>
            <wp:effectExtent l="95250" t="95250" r="102870" b="102870"/>
            <wp:wrapTight wrapText="bothSides">
              <wp:wrapPolygon edited="0">
                <wp:start x="7844" y="-1508"/>
                <wp:lineTo x="302" y="-1207"/>
                <wp:lineTo x="302" y="3620"/>
                <wp:lineTo x="-1508" y="3620"/>
                <wp:lineTo x="-1508" y="15687"/>
                <wp:lineTo x="603" y="18101"/>
                <wp:lineTo x="603" y="18402"/>
                <wp:lineTo x="7240" y="22626"/>
                <wp:lineTo x="7542" y="22927"/>
                <wp:lineTo x="13877" y="22927"/>
                <wp:lineTo x="14179" y="22626"/>
                <wp:lineTo x="21117" y="18402"/>
                <wp:lineTo x="21117" y="18101"/>
                <wp:lineTo x="22927" y="13575"/>
                <wp:lineTo x="22927" y="8447"/>
                <wp:lineTo x="21117" y="3922"/>
                <wp:lineTo x="21419" y="2112"/>
                <wp:lineTo x="15989" y="-1207"/>
                <wp:lineTo x="13575" y="-1508"/>
                <wp:lineTo x="7844" y="-1508"/>
              </wp:wrapPolygon>
            </wp:wrapTight>
            <wp:docPr id="63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ceholder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36398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5725" distL="204089" distR="205867" simplePos="0" relativeHeight="251787268" behindDoc="0" locked="0" layoutInCell="0" allowOverlap="1" wp14:anchorId="56E8BC22" wp14:editId="39863C18">
            <wp:simplePos x="0" y="0"/>
            <wp:positionH relativeFrom="page">
              <wp:posOffset>1536319</wp:posOffset>
            </wp:positionH>
            <wp:positionV relativeFrom="page">
              <wp:posOffset>613029</wp:posOffset>
            </wp:positionV>
            <wp:extent cx="1388364" cy="1407541"/>
            <wp:effectExtent l="95250" t="95250" r="97790" b="97790"/>
            <wp:wrapTight wrapText="bothSides">
              <wp:wrapPolygon edited="0">
                <wp:start x="8004" y="-1462"/>
                <wp:lineTo x="593" y="-1170"/>
                <wp:lineTo x="593" y="3509"/>
                <wp:lineTo x="-1482" y="3509"/>
                <wp:lineTo x="-1482" y="15791"/>
                <wp:lineTo x="296" y="17545"/>
                <wp:lineTo x="296" y="18130"/>
                <wp:lineTo x="5929" y="22224"/>
                <wp:lineTo x="7411" y="22809"/>
                <wp:lineTo x="13932" y="22809"/>
                <wp:lineTo x="15414" y="22224"/>
                <wp:lineTo x="21343" y="17838"/>
                <wp:lineTo x="21343" y="17545"/>
                <wp:lineTo x="22825" y="13159"/>
                <wp:lineTo x="22825" y="8188"/>
                <wp:lineTo x="21047" y="3801"/>
                <wp:lineTo x="21343" y="2339"/>
                <wp:lineTo x="15711" y="-1170"/>
                <wp:lineTo x="13636" y="-1462"/>
                <wp:lineTo x="8004" y="-1462"/>
              </wp:wrapPolygon>
            </wp:wrapTight>
            <wp:docPr id="56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aceholder" descr="placeholder-base---neutral.png"/>
                    <pic:cNvPicPr/>
                  </pic:nvPicPr>
                  <pic:blipFill>
                    <a:blip r:embed="rId14"/>
                    <a:srcRect l="440" t="10547" r="879" b="9424"/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407160"/>
                    </a:xfrm>
                    <a:prstGeom prst="ellipse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3820" distL="204089" distR="202438" simplePos="0" relativeHeight="251787272" behindDoc="0" locked="0" layoutInCell="0" allowOverlap="1" wp14:anchorId="6DBC3317" wp14:editId="6800F968">
            <wp:simplePos x="0" y="0"/>
            <wp:positionH relativeFrom="page">
              <wp:posOffset>6675374</wp:posOffset>
            </wp:positionH>
            <wp:positionV relativeFrom="page">
              <wp:posOffset>1234694</wp:posOffset>
            </wp:positionV>
            <wp:extent cx="1062228" cy="1104646"/>
            <wp:effectExtent l="95250" t="95250" r="100330" b="95885"/>
            <wp:wrapTight wrapText="bothSides">
              <wp:wrapPolygon edited="0">
                <wp:start x="7364" y="-1863"/>
                <wp:lineTo x="-775" y="-1491"/>
                <wp:lineTo x="-1938" y="4472"/>
                <wp:lineTo x="-1938" y="16396"/>
                <wp:lineTo x="-1163" y="17514"/>
                <wp:lineTo x="5813" y="22358"/>
                <wp:lineTo x="6976" y="23103"/>
                <wp:lineTo x="14340" y="23103"/>
                <wp:lineTo x="15890" y="22358"/>
                <wp:lineTo x="22478" y="16768"/>
                <wp:lineTo x="22478" y="16396"/>
                <wp:lineTo x="23254" y="10806"/>
                <wp:lineTo x="23254" y="10434"/>
                <wp:lineTo x="22091" y="4844"/>
                <wp:lineTo x="22478" y="2981"/>
                <wp:lineTo x="16278" y="-1491"/>
                <wp:lineTo x="13952" y="-1863"/>
                <wp:lineTo x="7364" y="-1863"/>
              </wp:wrapPolygon>
            </wp:wrapTight>
            <wp:docPr id="198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1720" cy="110426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4963" distL="204089" distR="205613" simplePos="0" relativeHeight="251787269" behindDoc="0" locked="0" layoutInCell="0" allowOverlap="1" wp14:anchorId="086CF4F5" wp14:editId="56FE1D3D">
            <wp:simplePos x="0" y="0"/>
            <wp:positionH relativeFrom="page">
              <wp:posOffset>621919</wp:posOffset>
            </wp:positionH>
            <wp:positionV relativeFrom="page">
              <wp:posOffset>1298829</wp:posOffset>
            </wp:positionV>
            <wp:extent cx="815213" cy="847598"/>
            <wp:effectExtent l="95250" t="95250" r="99695" b="86360"/>
            <wp:wrapTight wrapText="bothSides">
              <wp:wrapPolygon edited="0">
                <wp:start x="6566" y="-2429"/>
                <wp:lineTo x="-2525" y="-1943"/>
                <wp:lineTo x="-2525" y="16030"/>
                <wp:lineTo x="3030" y="21373"/>
                <wp:lineTo x="6061" y="23316"/>
                <wp:lineTo x="15152" y="23316"/>
                <wp:lineTo x="19193" y="21373"/>
                <wp:lineTo x="23738" y="14087"/>
                <wp:lineTo x="23738" y="3886"/>
                <wp:lineTo x="16667" y="-1943"/>
                <wp:lineTo x="14647" y="-2429"/>
                <wp:lineTo x="6566" y="-2429"/>
              </wp:wrapPolygon>
            </wp:wrapTight>
            <wp:docPr id="197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4705" cy="84709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7277" distL="173609" distR="171704" simplePos="0" relativeHeight="251787270" behindDoc="0" locked="0" layoutInCell="0" allowOverlap="1" wp14:anchorId="6DB49CE0" wp14:editId="44F336E9">
            <wp:simplePos x="0" y="0"/>
            <wp:positionH relativeFrom="page">
              <wp:posOffset>3086354</wp:posOffset>
            </wp:positionH>
            <wp:positionV relativeFrom="page">
              <wp:posOffset>1054354</wp:posOffset>
            </wp:positionV>
            <wp:extent cx="337312" cy="351409"/>
            <wp:effectExtent l="76200" t="76200" r="81915" b="67945"/>
            <wp:wrapTight wrapText="bothSides">
              <wp:wrapPolygon edited="0">
                <wp:start x="3661" y="-4687"/>
                <wp:lineTo x="-4881" y="-3515"/>
                <wp:lineTo x="-4881" y="15233"/>
                <wp:lineTo x="2441" y="24608"/>
                <wp:lineTo x="18305" y="24608"/>
                <wp:lineTo x="19525" y="23436"/>
                <wp:lineTo x="25627" y="15233"/>
                <wp:lineTo x="25627" y="10546"/>
                <wp:lineTo x="19525" y="-3515"/>
                <wp:lineTo x="17085" y="-4687"/>
                <wp:lineTo x="3661" y="-4687"/>
              </wp:wrapPolygon>
            </wp:wrapTight>
            <wp:docPr id="196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5115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85344" distB="83058" distL="204089" distR="205613" simplePos="0" relativeHeight="251787266" behindDoc="0" locked="0" layoutInCell="0" allowOverlap="1" wp14:anchorId="418E5419" wp14:editId="0C3D198E">
            <wp:simplePos x="0" y="0"/>
            <wp:positionH relativeFrom="page">
              <wp:posOffset>3612134</wp:posOffset>
            </wp:positionH>
            <wp:positionV relativeFrom="page">
              <wp:posOffset>677164</wp:posOffset>
            </wp:positionV>
            <wp:extent cx="876173" cy="910463"/>
            <wp:effectExtent l="95250" t="95250" r="95885" b="99695"/>
            <wp:wrapTight wrapText="bothSides">
              <wp:wrapPolygon edited="0">
                <wp:start x="7049" y="-2261"/>
                <wp:lineTo x="-1880" y="-1809"/>
                <wp:lineTo x="-2350" y="16279"/>
                <wp:lineTo x="940" y="19897"/>
                <wp:lineTo x="940" y="20349"/>
                <wp:lineTo x="6109" y="23062"/>
                <wp:lineTo x="6579" y="23514"/>
                <wp:lineTo x="15037" y="23514"/>
                <wp:lineTo x="15507" y="23062"/>
                <wp:lineTo x="20206" y="20349"/>
                <wp:lineTo x="20206" y="19897"/>
                <wp:lineTo x="23495" y="13114"/>
                <wp:lineTo x="23495" y="12662"/>
                <wp:lineTo x="23025" y="5879"/>
                <wp:lineTo x="23025" y="4070"/>
                <wp:lineTo x="16447" y="-1809"/>
                <wp:lineTo x="14567" y="-2261"/>
                <wp:lineTo x="7049" y="-2261"/>
              </wp:wrapPolygon>
            </wp:wrapTight>
            <wp:docPr id="195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90995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A442FA">
        <w:rPr>
          <w:noProof/>
        </w:rPr>
        <w:drawing>
          <wp:anchor distT="54864" distB="57277" distL="173609" distR="171704" simplePos="0" relativeHeight="251787267" behindDoc="0" locked="0" layoutInCell="0" allowOverlap="1" wp14:anchorId="1F0A013A" wp14:editId="5DDDE117">
            <wp:simplePos x="0" y="0"/>
            <wp:positionH relativeFrom="page">
              <wp:posOffset>6161659</wp:posOffset>
            </wp:positionH>
            <wp:positionV relativeFrom="page">
              <wp:posOffset>1676019</wp:posOffset>
            </wp:positionV>
            <wp:extent cx="337312" cy="351409"/>
            <wp:effectExtent l="76200" t="76200" r="81915" b="67945"/>
            <wp:wrapTight wrapText="bothSides">
              <wp:wrapPolygon edited="0">
                <wp:start x="3661" y="-4687"/>
                <wp:lineTo x="-4881" y="-3515"/>
                <wp:lineTo x="-4881" y="15233"/>
                <wp:lineTo x="2441" y="24608"/>
                <wp:lineTo x="18305" y="24608"/>
                <wp:lineTo x="19525" y="23436"/>
                <wp:lineTo x="25627" y="15233"/>
                <wp:lineTo x="25627" y="10546"/>
                <wp:lineTo x="19525" y="-3515"/>
                <wp:lineTo x="17085" y="-4687"/>
                <wp:lineTo x="3661" y="-4687"/>
              </wp:wrapPolygon>
            </wp:wrapTight>
            <wp:docPr id="194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aceholder" descr="placeholder-base---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5115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8A6325">
        <w:rPr>
          <w:noProof/>
        </w:rPr>
        <mc:AlternateContent>
          <mc:Choice Requires="wpg">
            <w:drawing>
              <wp:anchor distT="0" distB="0" distL="114300" distR="114300" simplePos="0" relativeHeight="251633660" behindDoc="0" locked="0" layoutInCell="1" allowOverlap="1" wp14:anchorId="24111316" wp14:editId="3E1603C4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9775190" cy="1673225"/>
                <wp:effectExtent l="0" t="0" r="3810" b="3175"/>
                <wp:wrapTight wrapText="bothSides">
                  <wp:wrapPolygon edited="0">
                    <wp:start x="0" y="0"/>
                    <wp:lineTo x="0" y="21313"/>
                    <wp:lineTo x="168" y="21313"/>
                    <wp:lineTo x="11562" y="20985"/>
                    <wp:lineTo x="20374" y="18690"/>
                    <wp:lineTo x="20318" y="15739"/>
                    <wp:lineTo x="21552" y="14755"/>
                    <wp:lineTo x="21552" y="0"/>
                    <wp:lineTo x="0" y="0"/>
                  </wp:wrapPolygon>
                </wp:wrapTight>
                <wp:docPr id="190" name="Group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9775190" cy="1673225"/>
                          <a:chOff x="720" y="720"/>
                          <a:chExt cx="14400" cy="2640"/>
                        </a:xfrm>
                      </wpg:grpSpPr>
                      <wps:wsp>
                        <wps:cNvPr id="191" name="Freeform 3"/>
                        <wps:cNvSpPr>
                          <a:spLocks/>
                        </wps:cNvSpPr>
                        <wps:spPr bwMode="auto">
                          <a:xfrm>
                            <a:off x="720" y="12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4"/>
                        <wps:cNvSpPr>
                          <a:spLocks/>
                        </wps:cNvSpPr>
                        <wps:spPr bwMode="auto">
                          <a:xfrm>
                            <a:off x="720" y="1055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F6F8AA">
                                  <a:lumMod val="100000"/>
                                  <a:lumOff val="0"/>
                                </a:srgbClr>
                              </a:gs>
                              <a:gs pos="100000">
                                <a:srgbClr val="C8C952">
                                  <a:lumMod val="100000"/>
                                  <a:lumOff val="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6"/>
                        <wps:cNvSpPr>
                          <a:spLocks/>
                        </wps:cNvSpPr>
                        <wps:spPr bwMode="auto">
                          <a:xfrm>
                            <a:off x="720" y="72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43541D">
                                  <a:lumMod val="100000"/>
                                  <a:lumOff val="0"/>
                                </a:srgbClr>
                              </a:gs>
                              <a:gs pos="100000">
                                <a:srgbClr val="43541D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left:0;text-align:left;margin-left:36pt;margin-top:36pt;width:769.7pt;height:131.75pt;z-index:251633660;mso-position-horizontal-relative:page;mso-position-vertical-relative:page" coordorigin="720,720" coordsize="14400,26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">
                <o:lock v:ext="edit" aspectratio="t"/>
                <v:shape id="Freeform 3" o:spid="_x0000_s1027" style="position:absolute;left:720;top:12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+dahwgAA&#10;ANwAAAAPAAAAZHJzL2Rvd25yZXYueG1sRE9NawIxEL0L/Q9hCr1p1h6Kbs2KCFJp68Ft6XnczO4G&#10;N5PtJtX03xtB8DaP9zmLZbSdONHgjWMF00kGgrhy2nCj4PtrM56B8AFZY+eYFPyTh2XxMFpgrt2Z&#10;93QqQyNSCPscFbQh9LmUvmrJop+4njhxtRsshgSHRuoBzyncdvI5y16kRcOpocWe1i1Vx/LPKjC7&#10;/jB3H59vm98Ytz+1xFKbd6WeHuPqFUSgGO7im3ur0/z5FK7PpAtkc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/51qHCAAAA3AAAAA8AAAAAAAAAAAAAAAAAlwIAAGRycy9kb3du&#10;cmV2LnhtbFBLBQYAAAAABAAEAPUAAACGAwAAAAA=&#10;" path="m0,0l14400,,14400,1239c14400,1239,11183,2012,9580,1959,7972,1926,7120,980,4780,920,2440,860,720,1481,20,2160,20,1180,,,,0xe" stroked="f">
                  <v:path arrowok="t" o:connecttype="custom" o:connectlocs="0,0;14400,0;14400,1239;9580,1959;4780,920;20,2160;0,0" o:connectangles="0,0,0,0,0,0,0"/>
                </v:shape>
                <v:shape id="Freeform 4" o:spid="_x0000_s1028" style="position:absolute;left:720;top:1055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XBE+wgAA&#10;ANwAAAAPAAAAZHJzL2Rvd25yZXYueG1sRE9LawIxEL4L/ocwgrea9dGiW6OIUCilB7UePI6b2d3Q&#10;zWRJUl3/vSkI3ubje85y3dlGXMgH41jBeJSBIC6cNlwpOP58vMxBhIissXFMCm4UYL3q95aYa3fl&#10;PV0OsRIphEOOCuoY21zKUNRkMYxcS5y40nmLMUFfSe3xmsJtIydZ9iYtGk4NNba0ran4PfxZBeXZ&#10;fM9nVDZhu2Pzevq6eT01Sg0H3eYdRKQuPsUP96dO8xcT+H8mXSB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xcET7CAAAA3AAAAA8AAAAAAAAAAAAAAAAAlwIAAGRycy9kb3du&#10;cmV2LnhtbFBLBQYAAAAABAAEAPUAAACGAwAAAAA=&#10;" path="m0,0l14400,,14400,1239c14400,1239,11183,2012,9580,1959,7972,1926,7120,980,4780,920,2440,860,720,1481,20,2160,20,1180,,,,0xe" fillcolor="#f6f8aa" stroked="f">
                  <v:fill color2="#c8c952" rotate="t" focus="100%" type="gradient"/>
                  <v:path arrowok="t" o:connecttype="custom" o:connectlocs="0,0;14400,0;14400,1239;9580,1959;4780,920;20,2160;0,0" o:connectangles="0,0,0,0,0,0,0"/>
                </v:shape>
                <v:shape id="Freeform 6" o:spid="_x0000_s1029" style="position:absolute;left:720;top:72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PhaHwwAA&#10;ANwAAAAPAAAAZHJzL2Rvd25yZXYueG1sRE9Na8JAEL0X/A/LCN7qprYWG11FCgEpUjBtD70N2TEJ&#10;zc7G3dVEf71bELzN433OYtWbRpzI+dqygqdxAoK4sLrmUsH3V/Y4A+EDssbGMik4k4fVcvCwwFTb&#10;jnd0ykMpYgj7FBVUIbSplL6oyKAf25Y4cnvrDIYIXSm1wy6Gm0ZOkuRVGqw5NlTY0ntFxV9+NAo+&#10;f03ycZitX8x2c9FTzjLy7Y9So2G/noMI1Ie7+Obe6Dj/7Rn+n4kXyOUV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6PhaHwwAAANwAAAAPAAAAAAAAAAAAAAAAAJcCAABkcnMvZG93&#10;bnJldi54bWxQSwUGAAAAAAQABAD1AAAAhwMAAAAA&#10;" path="m0,0l14400,,14400,1239c14400,1239,11183,2012,9580,1959,7972,1926,7120,980,4780,920,2440,860,720,1481,20,2160,20,1180,,,,0xe" fillcolor="#43541d" stroked="f">
                  <v:fill color2="#9ec24e" rotate="t" focus="100%" type="gradient"/>
                  <v:path arrowok="t" o:connecttype="custom" o:connectlocs="0,0;14400,0;14400,1239;9580,1959;4780,920;20,2160;0,0" o:connectangles="0,0,0,0,0,0,0"/>
                </v:shape>
                <w10:wrap type="tight" anchorx="page" anchory="page"/>
              </v:group>
            </w:pict>
          </mc:Fallback>
        </mc:AlternateContent>
      </w:r>
    </w:p>
    <w:sectPr w:rsidR="007C2F99" w:rsidSect="007C2F99">
      <w:headerReference w:type="default" r:id="rId15"/>
      <w:pgSz w:w="16839" w:h="11907" w:orient="landscape" w:code="9"/>
      <w:pgMar w:top="720" w:right="720" w:bottom="720" w:left="720" w:header="720" w:footer="720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A58264" w14:textId="77777777" w:rsidR="009971D4" w:rsidRDefault="009971D4">
      <w:r>
        <w:separator/>
      </w:r>
    </w:p>
  </w:endnote>
  <w:endnote w:type="continuationSeparator" w:id="0">
    <w:p w14:paraId="50188A63" w14:textId="77777777" w:rsidR="009971D4" w:rsidRDefault="00997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9B48B2" w14:textId="77777777" w:rsidR="009971D4" w:rsidRDefault="009971D4">
      <w:r>
        <w:separator/>
      </w:r>
    </w:p>
  </w:footnote>
  <w:footnote w:type="continuationSeparator" w:id="0">
    <w:p w14:paraId="471EFB3A" w14:textId="77777777" w:rsidR="009971D4" w:rsidRDefault="009971D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AAE11" w14:textId="77777777" w:rsidR="001530AD" w:rsidRDefault="008A632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0" locked="0" layoutInCell="0" allowOverlap="1" wp14:anchorId="3E0ECAA6" wp14:editId="588104C4">
              <wp:simplePos x="0" y="0"/>
              <wp:positionH relativeFrom="page">
                <wp:posOffset>6997065</wp:posOffset>
              </wp:positionH>
              <wp:positionV relativeFrom="page">
                <wp:posOffset>906145</wp:posOffset>
              </wp:positionV>
              <wp:extent cx="3232150" cy="6181725"/>
              <wp:effectExtent l="0" t="4445" r="0" b="0"/>
              <wp:wrapTight wrapText="bothSides">
                <wp:wrapPolygon edited="0">
                  <wp:start x="-64" y="0"/>
                  <wp:lineTo x="-64" y="21567"/>
                  <wp:lineTo x="21600" y="21567"/>
                  <wp:lineTo x="21600" y="0"/>
                  <wp:lineTo x="-64" y="0"/>
                </wp:wrapPolygon>
              </wp:wrapTight>
              <wp:docPr id="3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32150" cy="61817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6F8AA"/>
                          </a:gs>
                          <a:gs pos="100000">
                            <a:srgbClr val="C8C952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694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7" o:spid="_x0000_s1026" style="position:absolute;left:0;text-align:left;margin-left:550.95pt;margin-top:71.35pt;width:254.5pt;height:486.75pt;z-index: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" o:allowincell="f" fillcolor="#f6f8aa" stroked="f" strokecolor="#4a7ebb" strokeweight="1.5pt">
              <v:fill color2="#c8c952" focus="100%" type="gradient"/>
              <v:shadow opacity="22938f" offset="0"/>
              <v:textbox inset=",7.2pt,,7.2pt"/>
              <w10:wrap type="tight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6" behindDoc="0" locked="0" layoutInCell="0" allowOverlap="1" wp14:anchorId="68A0B176" wp14:editId="77C4E909">
              <wp:simplePos x="0" y="0"/>
              <wp:positionH relativeFrom="margin">
                <wp:align>center</wp:align>
              </wp:positionH>
              <wp:positionV relativeFrom="page">
                <wp:posOffset>914400</wp:posOffset>
              </wp:positionV>
              <wp:extent cx="3227705" cy="6163310"/>
              <wp:effectExtent l="0" t="0" r="0" b="0"/>
              <wp:wrapTight wrapText="bothSides">
                <wp:wrapPolygon edited="0">
                  <wp:start x="-64" y="0"/>
                  <wp:lineTo x="-64" y="21567"/>
                  <wp:lineTo x="21600" y="21567"/>
                  <wp:lineTo x="21600" y="0"/>
                  <wp:lineTo x="-64" y="0"/>
                </wp:wrapPolygon>
              </wp:wrapTight>
              <wp:docPr id="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27705" cy="61633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9EC24E"/>
                          </a:gs>
                          <a:gs pos="100000">
                            <a:srgbClr val="43541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694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" o:spid="_x0000_s1026" style="position:absolute;left:0;text-align:left;margin-left:0;margin-top:1in;width:254.15pt;height:485.3pt;z-index:25165516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" o:allowincell="f" fillcolor="#9ec24e" stroked="f" strokecolor="#4a7ebb" strokeweight="1.5pt">
              <v:fill color2="#43541d" focus="100%" type="gradient"/>
              <v:shadow opacity="22938f" offset="0"/>
              <v:textbox inset=",7.2pt,,7.2pt"/>
              <w10:wrap type="tight"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82CF10F" wp14:editId="4F28B0C7">
              <wp:simplePos x="0" y="0"/>
              <wp:positionH relativeFrom="page">
                <wp:posOffset>457200</wp:posOffset>
              </wp:positionH>
              <wp:positionV relativeFrom="page">
                <wp:posOffset>914400</wp:posOffset>
              </wp:positionV>
              <wp:extent cx="3227705" cy="6172200"/>
              <wp:effectExtent l="0" t="0" r="0" b="0"/>
              <wp:wrapTight wrapText="bothSides">
                <wp:wrapPolygon edited="0">
                  <wp:start x="-64" y="0"/>
                  <wp:lineTo x="-64" y="21567"/>
                  <wp:lineTo x="21600" y="21567"/>
                  <wp:lineTo x="21600" y="0"/>
                  <wp:lineTo x="-64" y="0"/>
                </wp:wrapPolygon>
              </wp:wrapTight>
              <wp:docPr id="5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27705" cy="61722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6F8AA"/>
                          </a:gs>
                          <a:gs pos="100000">
                            <a:srgbClr val="C8C952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694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6" o:spid="_x0000_s1026" style="position:absolute;left:0;text-align:left;margin-left:36pt;margin-top:1in;width:254.15pt;height:48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" o:allowincell="f" fillcolor="#f6f8aa" stroked="f" strokecolor="#4a7ebb" strokeweight="1.5pt">
              <v:fill color2="#c8c952" focus="100%" type="gradient"/>
              <v:shadow opacity="22938f" offset="0"/>
              <v:textbox inset=",7.2pt,,7.2pt"/>
              <w10:wrap type="tight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0F6729"/>
    <w:multiLevelType w:val="hybridMultilevel"/>
    <w:tmpl w:val="B2643DCE"/>
    <w:lvl w:ilvl="0" w:tplc="9B80F3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proofState w:spelling="clean" w:grammar="clean"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w:compa"/>
    <w:docVar w:name="ShowStaticGuides" w:val="w:docVa"/>
  </w:docVars>
  <w:rsids>
    <w:rsidRoot w:val="009971D4"/>
    <w:rsid w:val="000E06C1"/>
    <w:rsid w:val="000F3F18"/>
    <w:rsid w:val="00565104"/>
    <w:rsid w:val="006F5812"/>
    <w:rsid w:val="007C2F99"/>
    <w:rsid w:val="008A6325"/>
    <w:rsid w:val="009971D4"/>
    <w:rsid w:val="00A442FA"/>
    <w:rsid w:val="00AB2649"/>
    <w:rsid w:val="00D70A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7D2C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Bell MT" w:eastAsiaTheme="minorEastAsia" w:hAnsi="Bell MT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heading 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pPr>
      <w:spacing w:line="480" w:lineRule="exact"/>
      <w:outlineLvl w:val="0"/>
    </w:pPr>
    <w:rPr>
      <w:rFonts w:ascii="Corbel" w:hAnsi="Corbel" w:cs="Corbel"/>
      <w:bCs/>
      <w:color w:val="43541D"/>
      <w:sz w:val="44"/>
      <w:szCs w:val="32"/>
    </w:rPr>
  </w:style>
  <w:style w:type="paragraph" w:styleId="2">
    <w:name w:val="heading 2"/>
    <w:basedOn w:val="a"/>
    <w:next w:val="a"/>
    <w:link w:val="20"/>
    <w:pPr>
      <w:keepNext/>
      <w:keepLines/>
      <w:spacing w:before="200"/>
      <w:outlineLvl w:val="1"/>
    </w:pPr>
    <w:rPr>
      <w:rFonts w:ascii="Corbel" w:hAnsi="Corbel"/>
      <w:b/>
      <w:bCs/>
      <w:color w:val="43541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pPr>
      <w:tabs>
        <w:tab w:val="center" w:pos="4320"/>
        <w:tab w:val="right" w:pos="8640"/>
      </w:tabs>
    </w:pPr>
  </w:style>
  <w:style w:type="character" w:customStyle="1" w:styleId="a4">
    <w:name w:val="页眉字符"/>
    <w:basedOn w:val="a0"/>
    <w:link w:val="a3"/>
  </w:style>
  <w:style w:type="paragraph" w:styleId="a5">
    <w:name w:val="footer"/>
    <w:basedOn w:val="a"/>
    <w:link w:val="a6"/>
    <w:unhideWhenUsed/>
    <w:pPr>
      <w:tabs>
        <w:tab w:val="center" w:pos="4320"/>
        <w:tab w:val="right" w:pos="8640"/>
      </w:tabs>
      <w:jc w:val="right"/>
    </w:pPr>
    <w:rPr>
      <w:color w:val="5D5E26"/>
      <w:sz w:val="16"/>
    </w:rPr>
  </w:style>
  <w:style w:type="character" w:customStyle="1" w:styleId="a6">
    <w:name w:val="页脚字符"/>
    <w:link w:val="a5"/>
    <w:rPr>
      <w:color w:val="5D5E26"/>
      <w:sz w:val="16"/>
    </w:rPr>
  </w:style>
  <w:style w:type="character" w:customStyle="1" w:styleId="10">
    <w:name w:val="标题 1字符"/>
    <w:link w:val="1"/>
    <w:rPr>
      <w:rFonts w:ascii="Corbel" w:eastAsia="Times New Roman" w:hAnsi="Corbel" w:cs="Corbel"/>
      <w:bCs/>
      <w:color w:val="43541D"/>
      <w:sz w:val="44"/>
      <w:szCs w:val="32"/>
    </w:rPr>
  </w:style>
  <w:style w:type="paragraph" w:styleId="a7">
    <w:name w:val="Body Text"/>
    <w:basedOn w:val="a"/>
    <w:link w:val="a8"/>
    <w:pPr>
      <w:spacing w:after="120"/>
    </w:pPr>
    <w:rPr>
      <w:color w:val="43541D"/>
      <w:sz w:val="20"/>
    </w:rPr>
  </w:style>
  <w:style w:type="character" w:customStyle="1" w:styleId="a8">
    <w:name w:val="正文文本字符"/>
    <w:link w:val="a7"/>
    <w:rPr>
      <w:color w:val="43541D"/>
      <w:sz w:val="20"/>
    </w:rPr>
  </w:style>
  <w:style w:type="paragraph" w:customStyle="1" w:styleId="BodyTextRight">
    <w:name w:val="Body Text Right"/>
    <w:basedOn w:val="a7"/>
    <w:qFormat/>
    <w:pPr>
      <w:spacing w:after="0"/>
      <w:jc w:val="right"/>
    </w:pPr>
    <w:rPr>
      <w:b/>
      <w:color w:val="43541D" w:themeColor="accent1"/>
      <w:sz w:val="24"/>
    </w:rPr>
  </w:style>
  <w:style w:type="character" w:customStyle="1" w:styleId="20">
    <w:name w:val="标题 2字符"/>
    <w:link w:val="2"/>
    <w:rPr>
      <w:rFonts w:ascii="Corbel" w:eastAsia="Times New Roman" w:hAnsi="Corbel" w:cs="Times New Roman"/>
      <w:b/>
      <w:bCs/>
      <w:color w:val="43541D"/>
      <w:sz w:val="26"/>
      <w:szCs w:val="26"/>
    </w:rPr>
  </w:style>
  <w:style w:type="paragraph" w:customStyle="1" w:styleId="Heading1-Light">
    <w:name w:val="Heading 1 - Light"/>
    <w:basedOn w:val="1"/>
    <w:qFormat/>
    <w:rPr>
      <w:color w:val="F6F8AA"/>
    </w:rPr>
  </w:style>
  <w:style w:type="paragraph" w:customStyle="1" w:styleId="BodyText-Light">
    <w:name w:val="Body Text - Light"/>
    <w:basedOn w:val="a7"/>
    <w:qFormat/>
    <w:pPr>
      <w:spacing w:after="0"/>
    </w:pPr>
    <w:rPr>
      <w:color w:val="F6F8AA"/>
    </w:rPr>
  </w:style>
  <w:style w:type="paragraph" w:customStyle="1" w:styleId="BodyTextR-Light">
    <w:name w:val="Body Text R - Light"/>
    <w:basedOn w:val="BodyTextRight"/>
    <w:qFormat/>
    <w:rPr>
      <w:color w:val="F6F8AA"/>
    </w:rPr>
  </w:style>
  <w:style w:type="paragraph" w:styleId="a9">
    <w:name w:val="Title"/>
    <w:basedOn w:val="a"/>
    <w:next w:val="a"/>
    <w:link w:val="aa"/>
    <w:pPr>
      <w:jc w:val="right"/>
    </w:pPr>
    <w:rPr>
      <w:rFonts w:ascii="Corbel" w:hAnsi="Corbel"/>
      <w:b/>
      <w:i/>
      <w:color w:val="5D5E26"/>
      <w:kern w:val="28"/>
      <w:sz w:val="52"/>
      <w:szCs w:val="52"/>
    </w:rPr>
  </w:style>
  <w:style w:type="character" w:customStyle="1" w:styleId="aa">
    <w:name w:val="标题字符"/>
    <w:link w:val="a9"/>
    <w:rPr>
      <w:rFonts w:ascii="Corbel" w:eastAsia="Times New Roman" w:hAnsi="Corbel" w:cs="Times New Roman"/>
      <w:b/>
      <w:i/>
      <w:color w:val="5D5E26"/>
      <w:kern w:val="28"/>
      <w:sz w:val="52"/>
      <w:szCs w:val="52"/>
    </w:rPr>
  </w:style>
  <w:style w:type="paragraph" w:styleId="ab">
    <w:name w:val="Date"/>
    <w:basedOn w:val="a"/>
    <w:next w:val="a"/>
    <w:link w:val="ac"/>
    <w:rsid w:val="006F5812"/>
    <w:pPr>
      <w:ind w:leftChars="2500" w:left="100"/>
    </w:pPr>
    <w:rPr>
      <w:b/>
      <w:color w:val="43541D" w:themeColor="accent1"/>
      <w:lang w:val="zh-CN"/>
    </w:rPr>
  </w:style>
  <w:style w:type="character" w:customStyle="1" w:styleId="ac">
    <w:name w:val="日期字符"/>
    <w:basedOn w:val="a0"/>
    <w:link w:val="ab"/>
    <w:rsid w:val="006F5812"/>
    <w:rPr>
      <w:b/>
      <w:color w:val="43541D" w:themeColor="accent1"/>
      <w:sz w:val="24"/>
      <w:szCs w:val="24"/>
      <w:lang w:val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Bell MT" w:eastAsiaTheme="minorEastAsia" w:hAnsi="Bell MT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heading 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pPr>
      <w:spacing w:line="480" w:lineRule="exact"/>
      <w:outlineLvl w:val="0"/>
    </w:pPr>
    <w:rPr>
      <w:rFonts w:ascii="Corbel" w:hAnsi="Corbel" w:cs="Corbel"/>
      <w:bCs/>
      <w:color w:val="43541D"/>
      <w:sz w:val="44"/>
      <w:szCs w:val="32"/>
    </w:rPr>
  </w:style>
  <w:style w:type="paragraph" w:styleId="2">
    <w:name w:val="heading 2"/>
    <w:basedOn w:val="a"/>
    <w:next w:val="a"/>
    <w:link w:val="20"/>
    <w:pPr>
      <w:keepNext/>
      <w:keepLines/>
      <w:spacing w:before="200"/>
      <w:outlineLvl w:val="1"/>
    </w:pPr>
    <w:rPr>
      <w:rFonts w:ascii="Corbel" w:hAnsi="Corbel"/>
      <w:b/>
      <w:bCs/>
      <w:color w:val="43541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pPr>
      <w:tabs>
        <w:tab w:val="center" w:pos="4320"/>
        <w:tab w:val="right" w:pos="8640"/>
      </w:tabs>
    </w:pPr>
  </w:style>
  <w:style w:type="character" w:customStyle="1" w:styleId="a4">
    <w:name w:val="页眉字符"/>
    <w:basedOn w:val="a0"/>
    <w:link w:val="a3"/>
  </w:style>
  <w:style w:type="paragraph" w:styleId="a5">
    <w:name w:val="footer"/>
    <w:basedOn w:val="a"/>
    <w:link w:val="a6"/>
    <w:unhideWhenUsed/>
    <w:pPr>
      <w:tabs>
        <w:tab w:val="center" w:pos="4320"/>
        <w:tab w:val="right" w:pos="8640"/>
      </w:tabs>
      <w:jc w:val="right"/>
    </w:pPr>
    <w:rPr>
      <w:color w:val="5D5E26"/>
      <w:sz w:val="16"/>
    </w:rPr>
  </w:style>
  <w:style w:type="character" w:customStyle="1" w:styleId="a6">
    <w:name w:val="页脚字符"/>
    <w:link w:val="a5"/>
    <w:rPr>
      <w:color w:val="5D5E26"/>
      <w:sz w:val="16"/>
    </w:rPr>
  </w:style>
  <w:style w:type="character" w:customStyle="1" w:styleId="10">
    <w:name w:val="标题 1字符"/>
    <w:link w:val="1"/>
    <w:rPr>
      <w:rFonts w:ascii="Corbel" w:eastAsia="Times New Roman" w:hAnsi="Corbel" w:cs="Corbel"/>
      <w:bCs/>
      <w:color w:val="43541D"/>
      <w:sz w:val="44"/>
      <w:szCs w:val="32"/>
    </w:rPr>
  </w:style>
  <w:style w:type="paragraph" w:styleId="a7">
    <w:name w:val="Body Text"/>
    <w:basedOn w:val="a"/>
    <w:link w:val="a8"/>
    <w:pPr>
      <w:spacing w:after="120"/>
    </w:pPr>
    <w:rPr>
      <w:color w:val="43541D"/>
      <w:sz w:val="20"/>
    </w:rPr>
  </w:style>
  <w:style w:type="character" w:customStyle="1" w:styleId="a8">
    <w:name w:val="正文文本字符"/>
    <w:link w:val="a7"/>
    <w:rPr>
      <w:color w:val="43541D"/>
      <w:sz w:val="20"/>
    </w:rPr>
  </w:style>
  <w:style w:type="paragraph" w:customStyle="1" w:styleId="BodyTextRight">
    <w:name w:val="Body Text Right"/>
    <w:basedOn w:val="a7"/>
    <w:qFormat/>
    <w:pPr>
      <w:spacing w:after="0"/>
      <w:jc w:val="right"/>
    </w:pPr>
    <w:rPr>
      <w:b/>
      <w:color w:val="43541D" w:themeColor="accent1"/>
      <w:sz w:val="24"/>
    </w:rPr>
  </w:style>
  <w:style w:type="character" w:customStyle="1" w:styleId="20">
    <w:name w:val="标题 2字符"/>
    <w:link w:val="2"/>
    <w:rPr>
      <w:rFonts w:ascii="Corbel" w:eastAsia="Times New Roman" w:hAnsi="Corbel" w:cs="Times New Roman"/>
      <w:b/>
      <w:bCs/>
      <w:color w:val="43541D"/>
      <w:sz w:val="26"/>
      <w:szCs w:val="26"/>
    </w:rPr>
  </w:style>
  <w:style w:type="paragraph" w:customStyle="1" w:styleId="Heading1-Light">
    <w:name w:val="Heading 1 - Light"/>
    <w:basedOn w:val="1"/>
    <w:qFormat/>
    <w:rPr>
      <w:color w:val="F6F8AA"/>
    </w:rPr>
  </w:style>
  <w:style w:type="paragraph" w:customStyle="1" w:styleId="BodyText-Light">
    <w:name w:val="Body Text - Light"/>
    <w:basedOn w:val="a7"/>
    <w:qFormat/>
    <w:pPr>
      <w:spacing w:after="0"/>
    </w:pPr>
    <w:rPr>
      <w:color w:val="F6F8AA"/>
    </w:rPr>
  </w:style>
  <w:style w:type="paragraph" w:customStyle="1" w:styleId="BodyTextR-Light">
    <w:name w:val="Body Text R - Light"/>
    <w:basedOn w:val="BodyTextRight"/>
    <w:qFormat/>
    <w:rPr>
      <w:color w:val="F6F8AA"/>
    </w:rPr>
  </w:style>
  <w:style w:type="paragraph" w:styleId="a9">
    <w:name w:val="Title"/>
    <w:basedOn w:val="a"/>
    <w:next w:val="a"/>
    <w:link w:val="aa"/>
    <w:pPr>
      <w:jc w:val="right"/>
    </w:pPr>
    <w:rPr>
      <w:rFonts w:ascii="Corbel" w:hAnsi="Corbel"/>
      <w:b/>
      <w:i/>
      <w:color w:val="5D5E26"/>
      <w:kern w:val="28"/>
      <w:sz w:val="52"/>
      <w:szCs w:val="52"/>
    </w:rPr>
  </w:style>
  <w:style w:type="character" w:customStyle="1" w:styleId="aa">
    <w:name w:val="标题字符"/>
    <w:link w:val="a9"/>
    <w:rPr>
      <w:rFonts w:ascii="Corbel" w:eastAsia="Times New Roman" w:hAnsi="Corbel" w:cs="Times New Roman"/>
      <w:b/>
      <w:i/>
      <w:color w:val="5D5E26"/>
      <w:kern w:val="28"/>
      <w:sz w:val="52"/>
      <w:szCs w:val="52"/>
    </w:rPr>
  </w:style>
  <w:style w:type="paragraph" w:styleId="ab">
    <w:name w:val="Date"/>
    <w:basedOn w:val="a"/>
    <w:next w:val="a"/>
    <w:link w:val="ac"/>
    <w:rsid w:val="006F5812"/>
    <w:pPr>
      <w:ind w:leftChars="2500" w:left="100"/>
    </w:pPr>
    <w:rPr>
      <w:b/>
      <w:color w:val="43541D" w:themeColor="accent1"/>
      <w:lang w:val="zh-CN"/>
    </w:rPr>
  </w:style>
  <w:style w:type="character" w:customStyle="1" w:styleId="ac">
    <w:name w:val="日期字符"/>
    <w:basedOn w:val="a0"/>
    <w:link w:val="ab"/>
    <w:rsid w:val="006F5812"/>
    <w:rPr>
      <w:b/>
      <w:color w:val="43541D" w:themeColor="accent1"/>
      <w:sz w:val="24"/>
      <w:szCs w:val="24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8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27169;&#26495;:&#21457;&#24067;&#24067;&#23616;&#35270;&#22270;:&#33756;&#21333;:&#22806;&#21334;&#33756;&#21333;.dotx" TargetMode="External"/></Relationships>
</file>

<file path=word/theme/theme1.xml><?xml version="1.0" encoding="utf-8"?>
<a:theme xmlns:a="http://schemas.openxmlformats.org/drawingml/2006/main" name="Office Theme">
  <a:themeElements>
    <a:clrScheme name="Takeout Menu">
      <a:dk1>
        <a:sysClr val="windowText" lastClr="000000"/>
      </a:dk1>
      <a:lt1>
        <a:sysClr val="window" lastClr="FFFFFF"/>
      </a:lt1>
      <a:dk2>
        <a:srgbClr val="5D5E26"/>
      </a:dk2>
      <a:lt2>
        <a:srgbClr val="F6F8AA"/>
      </a:lt2>
      <a:accent1>
        <a:srgbClr val="43541D"/>
      </a:accent1>
      <a:accent2>
        <a:srgbClr val="C8C952"/>
      </a:accent2>
      <a:accent3>
        <a:srgbClr val="BDC4A5"/>
      </a:accent3>
      <a:accent4>
        <a:srgbClr val="ADAD6E"/>
      </a:accent4>
      <a:accent5>
        <a:srgbClr val="B69745"/>
      </a:accent5>
      <a:accent6>
        <a:srgbClr val="5B523A"/>
      </a:accent6>
      <a:hlink>
        <a:srgbClr val="435D86"/>
      </a:hlink>
      <a:folHlink>
        <a:srgbClr val="5B5281"/>
      </a:folHlink>
    </a:clrScheme>
    <a:fontScheme name="Takeout Menu">
      <a:majorFont>
        <a:latin typeface="Corbel"/>
        <a:ea typeface=""/>
        <a:cs typeface=""/>
        <a:font script="Jpan" typeface="ＭＳ Ｐゴシック"/>
      </a:majorFont>
      <a:minorFont>
        <a:latin typeface="Bell MT"/>
        <a:ea typeface=""/>
        <a:cs typeface=""/>
        <a:font script="Jpan" typeface="ＭＳ Ｐ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外卖菜单.dotx</Template>
  <TotalTime>4</TotalTime>
  <Pages>2</Pages>
  <Words>17</Words>
  <Characters>97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2</cp:revision>
  <dcterms:created xsi:type="dcterms:W3CDTF">2015-08-03T01:46:00Z</dcterms:created>
  <dcterms:modified xsi:type="dcterms:W3CDTF">2015-08-04T01:01:00Z</dcterms:modified>
  <cp:category/>
</cp:coreProperties>
</file>